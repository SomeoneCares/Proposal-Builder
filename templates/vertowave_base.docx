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First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73137" w14:textId="22D2B65E" w:rsidR="00AF4B6C" w:rsidRPr="00B87107" w:rsidRDefault="00B87107" w:rsidP="00AF4B6C">
      <w:pPr>
        <w:rPr>
          <w:rFonts w:asciiTheme="minorHAnsi" w:hAnsiTheme="minorHAnsi" w:cstheme="minorHAnsi"/>
        </w:rPr>
      </w:pPr>
      <w:r w:rsidRPr="00B87107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08DCDBE0" wp14:editId="3CF3C544">
                <wp:simplePos x="0" y="0"/>
                <wp:positionH relativeFrom="column">
                  <wp:posOffset>2491740</wp:posOffset>
                </wp:positionH>
                <wp:positionV relativeFrom="paragraph">
                  <wp:posOffset>219075</wp:posOffset>
                </wp:positionV>
                <wp:extent cx="3667125" cy="2800350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280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52D27" w14:textId="77777777" w:rsidR="00F639CF" w:rsidRPr="00FD486C" w:rsidRDefault="00F639CF" w:rsidP="00AF4B6C">
                            <w:pPr>
                              <w:jc w:val="center"/>
                              <w:rPr>
                                <w:rFonts w:ascii="Bodoni MT Condensed" w:hAnsi="Bodoni MT Condensed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odoni MT Condensed" w:hAnsi="Bodoni MT Condensed"/>
                                <w:color w:val="FFFFFF" w:themeColor="background1"/>
                                <w:sz w:val="96"/>
                                <w:szCs w:val="96"/>
                              </w:rPr>
                              <w:t>Technical Proposal</w:t>
                            </w:r>
                            <w:r w:rsidRPr="00FD486C">
                              <w:rPr>
                                <w:rFonts w:ascii="Bodoni MT Condensed" w:hAnsi="Bodoni MT Condensed"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CDB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6.2pt;margin-top:17.25pt;width:288.75pt;height:220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" filled="f" stroked="f">
                <v:textbox>
                  <w:txbxContent>
                    <w:p w14:paraId="77E52D27" w14:textId="77777777" w:rsidR="00F639CF" w:rsidRPr="00FD486C" w:rsidRDefault="00F639CF" w:rsidP="00AF4B6C">
                      <w:pPr>
                        <w:jc w:val="center"/>
                        <w:rPr>
                          <w:rFonts w:ascii="Bodoni MT Condensed" w:hAnsi="Bodoni MT Condensed"/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rFonts w:ascii="Bodoni MT Condensed" w:hAnsi="Bodoni MT Condensed"/>
                          <w:color w:val="FFFFFF" w:themeColor="background1"/>
                          <w:sz w:val="96"/>
                          <w:szCs w:val="96"/>
                        </w:rPr>
                        <w:t>Technical Proposal</w:t>
                      </w:r>
                      <w:r w:rsidRPr="00FD486C">
                        <w:rPr>
                          <w:rFonts w:ascii="Bodoni MT Condensed" w:hAnsi="Bodoni MT Condensed"/>
                          <w:color w:val="FFFFFF" w:themeColor="background1"/>
                          <w:sz w:val="96"/>
                          <w:szCs w:val="9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63A4C" w:rsidRPr="00B87107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BBB4D" wp14:editId="57F8E533">
                <wp:simplePos x="0" y="0"/>
                <wp:positionH relativeFrom="column">
                  <wp:posOffset>7504430</wp:posOffset>
                </wp:positionH>
                <wp:positionV relativeFrom="paragraph">
                  <wp:posOffset>-88265</wp:posOffset>
                </wp:positionV>
                <wp:extent cx="1169670" cy="10795"/>
                <wp:effectExtent l="19050" t="19050" r="11430" b="8255"/>
                <wp:wrapNone/>
                <wp:docPr id="41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69670" cy="1079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B02C77" id="Straight Connector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0.9pt,-6.95pt" to="683pt,-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" strokecolor="white [3212]" strokeweight="2.75pt">
                <o:lock v:ext="edit" shapetype="f"/>
              </v:line>
            </w:pict>
          </mc:Fallback>
        </mc:AlternateContent>
      </w:r>
      <w:r w:rsidR="00B63A4C" w:rsidRPr="00B87107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88E00A6" wp14:editId="2759FCCB">
                <wp:simplePos x="0" y="0"/>
                <wp:positionH relativeFrom="column">
                  <wp:posOffset>2603500</wp:posOffset>
                </wp:positionH>
                <wp:positionV relativeFrom="paragraph">
                  <wp:posOffset>-914400</wp:posOffset>
                </wp:positionV>
                <wp:extent cx="3590925" cy="7239000"/>
                <wp:effectExtent l="0" t="0" r="0" b="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0925" cy="7239000"/>
                        </a:xfrm>
                        <a:prstGeom prst="rect">
                          <a:avLst/>
                        </a:prstGeom>
                        <a:solidFill>
                          <a:srgbClr val="087EA1">
                            <a:alpha val="8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447BD" id="Rectangle 2" o:spid="_x0000_s1026" style="position:absolute;margin-left:205pt;margin-top:-1in;width:282.75pt;height:570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" fillcolor="#087ea1" stroked="f" strokeweight="2pt">
                <v:fill opacity="55512f"/>
              </v:rect>
            </w:pict>
          </mc:Fallback>
        </mc:AlternateContent>
      </w:r>
    </w:p>
    <w:p w14:paraId="6127F633" w14:textId="77777777" w:rsidR="00AF4B6C" w:rsidRPr="00B87107" w:rsidRDefault="00AF4B6C" w:rsidP="00AF4B6C">
      <w:pPr>
        <w:rPr>
          <w:rFonts w:asciiTheme="minorHAnsi" w:hAnsiTheme="minorHAnsi" w:cstheme="minorHAnsi"/>
        </w:rPr>
      </w:pPr>
    </w:p>
    <w:p w14:paraId="551D0008" w14:textId="77777777" w:rsidR="00AF4B6C" w:rsidRPr="00B87107" w:rsidRDefault="00AF4B6C" w:rsidP="00AF4B6C">
      <w:pPr>
        <w:rPr>
          <w:rFonts w:asciiTheme="minorHAnsi" w:hAnsiTheme="minorHAnsi" w:cstheme="minorHAnsi"/>
        </w:rPr>
      </w:pPr>
      <w:r w:rsidRPr="00B87107">
        <w:rPr>
          <w:rFonts w:asciiTheme="minorHAnsi" w:hAnsiTheme="minorHAnsi" w:cstheme="minorHAnsi"/>
          <w:noProof/>
          <w:lang w:val="en-US" w:eastAsia="en-US"/>
        </w:rPr>
        <w:drawing>
          <wp:anchor distT="0" distB="0" distL="114300" distR="114300" simplePos="0" relativeHeight="251650048" behindDoc="0" locked="0" layoutInCell="1" allowOverlap="1" wp14:anchorId="1AEA4A6C" wp14:editId="20E56320">
            <wp:simplePos x="0" y="0"/>
            <wp:positionH relativeFrom="page">
              <wp:align>right</wp:align>
            </wp:positionH>
            <wp:positionV relativeFrom="paragraph">
              <wp:posOffset>3096895</wp:posOffset>
            </wp:positionV>
            <wp:extent cx="7772400" cy="5127625"/>
            <wp:effectExtent l="0" t="0" r="0" b="0"/>
            <wp:wrapThrough wrapText="bothSides">
              <wp:wrapPolygon edited="0">
                <wp:start x="0" y="0"/>
                <wp:lineTo x="0" y="21506"/>
                <wp:lineTo x="21547" y="21506"/>
                <wp:lineTo x="21547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rain+lamp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71643" w14:textId="6D0DF848" w:rsidR="00AF4B6C" w:rsidRPr="00B87107" w:rsidRDefault="002C5581" w:rsidP="00AF4B6C">
      <w:pPr>
        <w:rPr>
          <w:rFonts w:asciiTheme="minorHAnsi" w:hAnsiTheme="minorHAnsi" w:cstheme="minorHAnsi"/>
        </w:rPr>
      </w:pPr>
      <w:r w:rsidRPr="00B87107">
        <w:rPr>
          <w:rFonts w:asciiTheme="minorHAnsi" w:hAnsiTheme="minorHAnsi" w:cstheme="minorHAnsi"/>
          <w:noProof/>
          <w:lang w:val="en-US" w:eastAsia="en-US"/>
        </w:rPr>
        <w:drawing>
          <wp:anchor distT="0" distB="0" distL="114300" distR="114300" simplePos="0" relativeHeight="251656192" behindDoc="1" locked="0" layoutInCell="1" allowOverlap="1" wp14:anchorId="1329595B" wp14:editId="2D9DFD28">
            <wp:simplePos x="0" y="0"/>
            <wp:positionH relativeFrom="column">
              <wp:posOffset>-281940</wp:posOffset>
            </wp:positionH>
            <wp:positionV relativeFrom="paragraph">
              <wp:posOffset>285750</wp:posOffset>
            </wp:positionV>
            <wp:extent cx="2886075" cy="838200"/>
            <wp:effectExtent l="0" t="0" r="9525" b="0"/>
            <wp:wrapNone/>
            <wp:docPr id="1026" name="Picture 2" descr="https://static.wixstatic.com/media/6bbddf_06f4375cbe864a01adeda81e76b35783~mv2.png/v1/fill/w_365,h_106,al_c,usm_0.66_1.00_0.01/6bbddf_06f4375cbe864a01adeda81e76b35783~mv2.png">
              <a:extLst xmlns:a="http://schemas.openxmlformats.org/drawingml/2006/main">
                <a:ext uri="{FF2B5EF4-FFF2-40B4-BE49-F238E27FC236}">
                  <a16:creationId xmlns:a16="http://schemas.microsoft.com/office/drawing/2014/main" id="{406603D3-F3A2-4203-9403-73E57CE9F5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static.wixstatic.com/media/6bbddf_06f4375cbe864a01adeda81e76b35783~mv2.png/v1/fill/w_365,h_106,al_c,usm_0.66_1.00_0.01/6bbddf_06f4375cbe864a01adeda81e76b35783~mv2.png">
                      <a:extLst>
                        <a:ext uri="{FF2B5EF4-FFF2-40B4-BE49-F238E27FC236}">
                          <a16:creationId xmlns:a16="http://schemas.microsoft.com/office/drawing/2014/main" id="{406603D3-F3A2-4203-9403-73E57CE9F51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3DDCA2" w14:textId="361F6261" w:rsidR="00AF4B6C" w:rsidRPr="00B87107" w:rsidRDefault="00BD6BE5" w:rsidP="00AF4B6C">
      <w:pPr>
        <w:rPr>
          <w:rFonts w:asciiTheme="minorHAnsi" w:hAnsiTheme="minorHAnsi" w:cstheme="minorHAnsi"/>
        </w:rPr>
      </w:pPr>
      <w:r w:rsidRPr="00B87107">
        <w:rPr>
          <w:rFonts w:asciiTheme="minorHAnsi" w:hAnsiTheme="minorHAnsi" w:cstheme="minorHAnsi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7ED723" wp14:editId="0BC3E7DE">
                <wp:simplePos x="0" y="0"/>
                <wp:positionH relativeFrom="column">
                  <wp:posOffset>2736850</wp:posOffset>
                </wp:positionH>
                <wp:positionV relativeFrom="paragraph">
                  <wp:posOffset>2310130</wp:posOffset>
                </wp:positionV>
                <wp:extent cx="3241040" cy="1384300"/>
                <wp:effectExtent l="0" t="0" r="0" b="6350"/>
                <wp:wrapNone/>
                <wp:docPr id="2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138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97E471" w14:textId="42EAF1A2" w:rsidR="00F639CF" w:rsidRPr="002C5581" w:rsidRDefault="00F639CF" w:rsidP="00AF4B6C">
                            <w:pPr>
                              <w:rPr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C558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Prepared for:</w:t>
                            </w:r>
                            <w:r w:rsidRPr="00D21021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7A3E29">
                              <w:rPr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“Customer Name”</w:t>
                            </w:r>
                          </w:p>
                          <w:p w14:paraId="5B238057" w14:textId="4CBA5DCC" w:rsidR="00F639CF" w:rsidRPr="00D21021" w:rsidRDefault="00F639CF" w:rsidP="00AF4B6C">
                            <w:pPr>
                              <w:spacing w:after="0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Engagement</w:t>
                            </w:r>
                            <w:r w:rsidRPr="00D210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Name</w:t>
                            </w:r>
                            <w:r w:rsidRPr="00D21021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  <w:r w:rsidRPr="00D94900">
                              <w:t xml:space="preserve"> </w:t>
                            </w:r>
                            <w:r w:rsidR="0039006C">
                              <w:rPr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“Project/Operation Name”</w:t>
                            </w:r>
                          </w:p>
                          <w:p w14:paraId="7BFF79C5" w14:textId="37EB2E0A" w:rsidR="00F639CF" w:rsidRPr="00115FD6" w:rsidRDefault="00F639CF" w:rsidP="00AF4B6C">
                            <w:pPr>
                              <w:spacing w:after="0"/>
                              <w:rPr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210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Date</w:t>
                            </w:r>
                            <w:r w:rsidRPr="00D21021"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5E48AF" w:rsidRPr="00115FD6">
                              <w:rPr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“Proposal Released Date”</w:t>
                            </w:r>
                          </w:p>
                          <w:p w14:paraId="12EF778D" w14:textId="77777777" w:rsidR="00F639CF" w:rsidRPr="00D21021" w:rsidRDefault="00F639CF" w:rsidP="00AF4B6C">
                            <w:pPr>
                              <w:spacing w:after="0"/>
                              <w:rPr>
                                <w:rFonts w:ascii="Myriad Pro" w:hAnsi="Myriad Pro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ED723" id="Text Box 13" o:spid="_x0000_s1027" type="#_x0000_t202" style="position:absolute;left:0;text-align:left;margin-left:215.5pt;margin-top:181.9pt;width:255.2pt;height:10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" filled="f" stroked="f">
                <v:textbox>
                  <w:txbxContent>
                    <w:p w14:paraId="2197E471" w14:textId="42EAF1A2" w:rsidR="00F639CF" w:rsidRPr="002C5581" w:rsidRDefault="00F639CF" w:rsidP="00AF4B6C">
                      <w:pPr>
                        <w:rPr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C558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Prepared for:</w:t>
                      </w:r>
                      <w:r w:rsidRPr="00D21021">
                        <w:rPr>
                          <w:color w:val="FFFFFF" w:themeColor="background1"/>
                        </w:rPr>
                        <w:t xml:space="preserve"> </w:t>
                      </w:r>
                      <w:r w:rsidR="007A3E29">
                        <w:rPr>
                          <w:bCs/>
                          <w:color w:val="FFFFFF" w:themeColor="background1"/>
                          <w:sz w:val="24"/>
                          <w:szCs w:val="24"/>
                        </w:rPr>
                        <w:t>“Customer Name”</w:t>
                      </w:r>
                    </w:p>
                    <w:p w14:paraId="5B238057" w14:textId="4CBA5DCC" w:rsidR="00F639CF" w:rsidRPr="00D21021" w:rsidRDefault="00F639CF" w:rsidP="00AF4B6C">
                      <w:pPr>
                        <w:spacing w:after="0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Engagement</w:t>
                      </w:r>
                      <w:r w:rsidRPr="00D2102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Name</w:t>
                      </w:r>
                      <w:r w:rsidRPr="00D21021"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  <w:r w:rsidRPr="00D94900">
                        <w:t xml:space="preserve"> </w:t>
                      </w:r>
                      <w:r w:rsidR="0039006C">
                        <w:rPr>
                          <w:bCs/>
                          <w:color w:val="FFFFFF" w:themeColor="background1"/>
                          <w:sz w:val="24"/>
                          <w:szCs w:val="24"/>
                        </w:rPr>
                        <w:t>“Project/Operation Name”</w:t>
                      </w:r>
                    </w:p>
                    <w:p w14:paraId="7BFF79C5" w14:textId="37EB2E0A" w:rsidR="00F639CF" w:rsidRPr="00115FD6" w:rsidRDefault="00F639CF" w:rsidP="00AF4B6C">
                      <w:pPr>
                        <w:spacing w:after="0"/>
                        <w:rPr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2102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Date</w:t>
                      </w:r>
                      <w:r w:rsidRPr="00D21021"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: </w:t>
                      </w:r>
                      <w:r w:rsidR="005E48AF" w:rsidRPr="00115FD6">
                        <w:rPr>
                          <w:bCs/>
                          <w:color w:val="FFFFFF" w:themeColor="background1"/>
                          <w:sz w:val="24"/>
                          <w:szCs w:val="24"/>
                        </w:rPr>
                        <w:t>“Proposal Released Date”</w:t>
                      </w:r>
                    </w:p>
                    <w:p w14:paraId="12EF778D" w14:textId="77777777" w:rsidR="00F639CF" w:rsidRPr="00D21021" w:rsidRDefault="00F639CF" w:rsidP="00AF4B6C">
                      <w:pPr>
                        <w:spacing w:after="0"/>
                        <w:rPr>
                          <w:rFonts w:ascii="Myriad Pro" w:hAnsi="Myriad Pro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4B6C" w:rsidRPr="00B87107">
        <w:rPr>
          <w:rFonts w:asciiTheme="minorHAnsi" w:hAnsiTheme="minorHAnsi" w:cstheme="minorHAnsi"/>
        </w:rPr>
        <w:br w:type="page"/>
      </w:r>
    </w:p>
    <w:sectPr w:rsidR="001B013B" w:rsidRPr="001B013B" w:rsidSect="009D7120">
      <w:headerReference w:type="first" r:id="rIdFirstHeader"/>
      <w:headerReference w:type="default" r:id="rId22"/>
      <w:footerReference w:type="default" r:id="rId23"/>
      <w:footerReference w:type="first" r:id="rId24"/>
      <w:pgSz w:w="11907" w:h="16840" w:code="9"/>
      <w:pgMar w:top="1440" w:right="1440" w:bottom="1440" w:left="1397" w:header="706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1DE9C" w14:textId="77777777" w:rsidR="00112243" w:rsidRDefault="00112243">
      <w:r>
        <w:separator/>
      </w:r>
    </w:p>
  </w:endnote>
  <w:endnote w:type="continuationSeparator" w:id="0">
    <w:p w14:paraId="63E69715" w14:textId="77777777" w:rsidR="00112243" w:rsidRDefault="00112243">
      <w:r>
        <w:continuationSeparator/>
      </w:r>
    </w:p>
  </w:endnote>
  <w:endnote w:type="continuationNotice" w:id="1">
    <w:p w14:paraId="2A9A0DDD" w14:textId="77777777" w:rsidR="00112243" w:rsidRDefault="0011224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Condensed">
    <w:altName w:val="Arial"/>
    <w:charset w:val="00"/>
    <w:family w:val="swiss"/>
    <w:pitch w:val="variable"/>
    <w:sig w:usb0="00000001" w:usb1="00000000" w:usb2="00000000" w:usb3="00000000" w:csb0="0000009F" w:csb1="00000000"/>
  </w:font>
  <w:font w:name="Segoe">
    <w:altName w:val="Segoe UI"/>
    <w:charset w:val="00"/>
    <w:family w:val="swiss"/>
    <w:pitch w:val="variable"/>
    <w:sig w:usb0="00000001" w:usb1="00000000" w:usb2="00000000" w:usb3="00000000" w:csb0="0000009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egoe Light">
    <w:altName w:val="Segoe UI"/>
    <w:charset w:val="00"/>
    <w:family w:val="swiss"/>
    <w:pitch w:val="variable"/>
    <w:sig w:usb0="A00002AF" w:usb1="4000205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49439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24D253" w14:textId="77777777" w:rsidR="00F639CF" w:rsidRDefault="00F639CF" w:rsidP="00AF4B6C">
        <w:pPr>
          <w:pStyle w:val="Footer"/>
          <w:pBdr>
            <w:bottom w:val="single" w:sz="12" w:space="1" w:color="auto"/>
          </w:pBdr>
        </w:pPr>
      </w:p>
      <w:p w14:paraId="61A58887" w14:textId="7E2E4833" w:rsidR="00F639CF" w:rsidRDefault="00F639CF" w:rsidP="00AF4B6C">
        <w:pPr>
          <w:pStyle w:val="Footer"/>
        </w:pPr>
      </w:p>
      <w:sdt>
        <w:sdtPr>
          <w:id w:val="-228694613"/>
          <w:docPartObj>
            <w:docPartGallery w:val="Page Numbers (Bottom of Page)"/>
            <w:docPartUnique/>
          </w:docPartObj>
        </w:sdtPr>
        <w:sdtEndPr>
          <w:rPr>
            <w:noProof/>
            <w:sz w:val="18"/>
            <w:szCs w:val="18"/>
          </w:rPr>
        </w:sdtEndPr>
        <w:sdtContent>
          <w:p w14:paraId="518ACDB1" w14:textId="77777777" w:rsidR="00AE1D91" w:rsidRPr="00FA70C5" w:rsidRDefault="00AE1D91" w:rsidP="00AE1D91">
            <w:pPr>
              <w:pStyle w:val="Footer"/>
              <w:jc w:val="center"/>
              <w:rPr>
                <w:sz w:val="18"/>
                <w:szCs w:val="18"/>
              </w:rPr>
            </w:pPr>
            <w:r w:rsidRPr="00FA70C5">
              <w:rPr>
                <w:sz w:val="18"/>
                <w:szCs w:val="18"/>
              </w:rPr>
              <w:t xml:space="preserve">Property of </w:t>
            </w:r>
            <w:proofErr w:type="spellStart"/>
            <w:r>
              <w:rPr>
                <w:sz w:val="18"/>
                <w:szCs w:val="18"/>
              </w:rPr>
              <w:t>Verto</w:t>
            </w:r>
            <w:proofErr w:type="spellEnd"/>
            <w:r>
              <w:rPr>
                <w:sz w:val="18"/>
                <w:szCs w:val="18"/>
              </w:rPr>
              <w:t xml:space="preserve"> Wave</w:t>
            </w:r>
            <w:r w:rsidRPr="00FA70C5">
              <w:rPr>
                <w:sz w:val="18"/>
                <w:szCs w:val="18"/>
              </w:rPr>
              <w:t xml:space="preserve">. Confidential and Proprietary Information. </w:t>
            </w:r>
          </w:p>
          <w:p w14:paraId="26737CBC" w14:textId="4C61D274" w:rsidR="00F639CF" w:rsidRPr="00AE1D91" w:rsidRDefault="006F2A02" w:rsidP="00922B09">
            <w:pPr>
              <w:pStyle w:val="Footer"/>
              <w:tabs>
                <w:tab w:val="center" w:pos="4533"/>
              </w:tabs>
              <w:rPr>
                <w:noProof/>
                <w:sz w:val="18"/>
                <w:szCs w:val="18"/>
              </w:rPr>
            </w:pPr>
            <w:r w:rsidRPr="006F2A02">
              <w:rPr>
                <w:sz w:val="18"/>
                <w:szCs w:val="18"/>
              </w:rPr>
              <w:fldChar w:fldCharType="begin"/>
            </w:r>
            <w:r w:rsidRPr="006F2A02">
              <w:rPr>
                <w:sz w:val="18"/>
                <w:szCs w:val="18"/>
              </w:rPr>
              <w:instrText xml:space="preserve"> PAGE   \* MERGEFORMAT </w:instrText>
            </w:r>
            <w:r w:rsidRPr="006F2A02">
              <w:rPr>
                <w:sz w:val="18"/>
                <w:szCs w:val="18"/>
              </w:rPr>
              <w:fldChar w:fldCharType="separate"/>
            </w:r>
            <w:r w:rsidRPr="006F2A02">
              <w:rPr>
                <w:noProof/>
                <w:sz w:val="18"/>
                <w:szCs w:val="18"/>
              </w:rPr>
              <w:t>1</w:t>
            </w:r>
            <w:r w:rsidRPr="006F2A02">
              <w:rPr>
                <w:noProof/>
                <w:sz w:val="18"/>
                <w:szCs w:val="18"/>
              </w:rPr>
              <w:fldChar w:fldCharType="end"/>
            </w:r>
            <w:r w:rsidR="00922B09">
              <w:rPr>
                <w:sz w:val="18"/>
                <w:szCs w:val="18"/>
              </w:rPr>
              <w:tab/>
            </w:r>
            <w:r w:rsidR="00AE1D91" w:rsidRPr="00FA70C5">
              <w:rPr>
                <w:sz w:val="18"/>
                <w:szCs w:val="18"/>
              </w:rPr>
              <w:t xml:space="preserve">Do Not Copy or Distribute </w:t>
            </w:r>
          </w:p>
        </w:sdtContent>
      </w:sdt>
    </w:sdtContent>
  </w:sdt>
  <w:p w14:paraId="3784FC08" w14:textId="77777777" w:rsidR="00F639CF" w:rsidRDefault="00F639CF" w:rsidP="00AF4B6C">
    <w:pPr>
      <w:pStyle w:val="Footer"/>
    </w:pPr>
  </w:p>
  <w:p w14:paraId="03C5A08B" w14:textId="77777777" w:rsidR="00F639CF" w:rsidRDefault="00F639CF" w:rsidP="00AF4B6C"/>
  <w:p w14:paraId="4FAC9B9C" w14:textId="77777777" w:rsidR="00F639CF" w:rsidRDefault="00F639CF" w:rsidP="00AF4B6C"/>
  <w:p w14:paraId="2BDA8278" w14:textId="77777777" w:rsidR="00F639CF" w:rsidRPr="00AF4B6C" w:rsidRDefault="00F639CF" w:rsidP="00AF4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612D6" w14:textId="77777777" w:rsidR="00F639CF" w:rsidRPr="006065A6" w:rsidRDefault="00F639CF" w:rsidP="002D6CA3">
    <w:pPr>
      <w:pStyle w:val="FooterSmall"/>
    </w:pPr>
  </w:p>
  <w:p w14:paraId="066D4FF9" w14:textId="77777777" w:rsidR="00F639CF" w:rsidRDefault="00F639CF" w:rsidP="002D6CA3">
    <w:pPr>
      <w:pStyle w:val="Footer"/>
      <w:ind w:right="-567"/>
    </w:pPr>
  </w:p>
  <w:p w14:paraId="2AA1A7B9" w14:textId="77777777" w:rsidR="00F639CF" w:rsidRDefault="00F639CF" w:rsidP="00D30E55">
    <w:pPr>
      <w:pStyle w:val="Footer"/>
      <w:ind w:right="-56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9C0E28" w14:textId="77777777" w:rsidR="00112243" w:rsidRDefault="00112243">
      <w:r>
        <w:separator/>
      </w:r>
    </w:p>
  </w:footnote>
  <w:footnote w:type="continuationSeparator" w:id="0">
    <w:p w14:paraId="6AE3BB12" w14:textId="77777777" w:rsidR="00112243" w:rsidRDefault="00112243">
      <w:r>
        <w:continuationSeparator/>
      </w:r>
    </w:p>
  </w:footnote>
  <w:footnote w:type="continuationNotice" w:id="1">
    <w:p w14:paraId="572B8783" w14:textId="77777777" w:rsidR="00112243" w:rsidRDefault="0011224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CF980" w14:textId="010D1C44" w:rsidR="00B87107" w:rsidRPr="00B87107" w:rsidRDefault="00B87107" w:rsidP="00B87107">
    <w:pPr>
      <w:pStyle w:val="Header"/>
      <w:tabs>
        <w:tab w:val="right" w:pos="9067"/>
      </w:tabs>
      <w:jc w:val="left"/>
      <w:rPr>
        <w:rFonts w:asciiTheme="minorHAnsi" w:hAnsiTheme="minorHAnsi" w:cstheme="minorHAnsi"/>
        <w:sz w:val="18"/>
        <w:szCs w:val="18"/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7DC230AB" wp14:editId="1DD211F9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1440814" cy="414516"/>
          <wp:effectExtent l="0" t="0" r="7620" b="5080"/>
          <wp:wrapNone/>
          <wp:docPr id="14" name="Picture 14" descr="C:\Users\Hesham_Mansour\AppData\Local\Microsoft\Windows\INetCacheContent.Word\Vert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Hesham_Mansour\AppData\Local\Microsoft\Windows\INetCacheContent.Word\Vert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814" cy="414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107">
      <w:rPr>
        <w:rFonts w:asciiTheme="minorHAnsi" w:hAnsiTheme="minorHAnsi" w:cstheme="minorHAnsi"/>
        <w:sz w:val="18"/>
        <w:szCs w:val="18"/>
        <w:lang w:val="en-US"/>
      </w:rPr>
      <w:t xml:space="preserve"> </w:t>
    </w:r>
  </w:p>
  <w:p w14:paraId="14A8CAFE" w14:textId="088136C1" w:rsidR="00B87107" w:rsidRPr="00B87107" w:rsidRDefault="00B87107">
    <w:pPr>
      <w:pStyle w:val="Header"/>
      <w:rPr>
        <w:rFonts w:asciiTheme="minorHAnsi" w:hAnsiTheme="minorHAnsi" w:cstheme="minorHAnsi"/>
        <w:sz w:val="18"/>
        <w:szCs w:val="18"/>
        <w:lang w:val="en-US"/>
      </w:rPr>
    </w:pPr>
    <w:r w:rsidRPr="00B87107">
      <w:rPr>
        <w:rFonts w:asciiTheme="minorHAnsi" w:hAnsiTheme="minorHAnsi" w:cstheme="minorHAnsi"/>
        <w:sz w:val="18"/>
        <w:szCs w:val="18"/>
        <w:lang w:val="en-US"/>
      </w:rPr>
      <w:t xml:space="preserve">Technical Proposal </w:t>
    </w:r>
  </w:p>
</w:hdr>
</file>

<file path=word/headerFirst.xml><?xml version="1.0" encoding="utf-8"?>
<w:hdr xmlns:w="http://schemas.openxmlformats.org/wordprocessingml/2006/main">
  <w:p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92.5pt;height:92.5pt" o:bullet="t">
        <v:imagedata r:id="rId1" o:title="bullit"/>
      </v:shape>
    </w:pict>
  </w:numPicBullet>
  <w:abstractNum w:abstractNumId="0" w15:restartNumberingAfterBreak="0">
    <w:nsid w:val="FFFFFF83"/>
    <w:multiLevelType w:val="singleLevel"/>
    <w:tmpl w:val="CC9641A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253C95"/>
    <w:multiLevelType w:val="hybridMultilevel"/>
    <w:tmpl w:val="44C83D30"/>
    <w:lvl w:ilvl="0" w:tplc="1CBCC978">
      <w:start w:val="1"/>
      <w:numFmt w:val="bullet"/>
      <w:lvlText w:val=""/>
      <w:lvlPicBulletId w:val="0"/>
      <w:lvlJc w:val="left"/>
      <w:pPr>
        <w:ind w:left="58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" w15:restartNumberingAfterBreak="0">
    <w:nsid w:val="003E0516"/>
    <w:multiLevelType w:val="multilevel"/>
    <w:tmpl w:val="5736480C"/>
    <w:lvl w:ilvl="0">
      <w:start w:val="1"/>
      <w:numFmt w:val="decimal"/>
      <w:lvlRestart w:val="0"/>
      <w:pStyle w:val="NumHeading1"/>
      <w:lvlText w:val="%1"/>
      <w:lvlJc w:val="left"/>
      <w:pPr>
        <w:tabs>
          <w:tab w:val="num" w:pos="794"/>
        </w:tabs>
        <w:ind w:left="794" w:hanging="794"/>
      </w:pPr>
      <w:rPr>
        <w:rFonts w:hint="default"/>
        <w:color w:val="auto"/>
        <w:sz w:val="32"/>
        <w:szCs w:val="32"/>
      </w:rPr>
    </w:lvl>
    <w:lvl w:ilvl="1">
      <w:start w:val="1"/>
      <w:numFmt w:val="decimal"/>
      <w:pStyle w:val="NumHeading2"/>
      <w:lvlText w:val="%1.%2"/>
      <w:lvlJc w:val="left"/>
      <w:pPr>
        <w:tabs>
          <w:tab w:val="num" w:pos="794"/>
        </w:tabs>
        <w:ind w:left="794" w:hanging="794"/>
      </w:pPr>
      <w:rPr>
        <w:rFonts w:hint="default"/>
        <w:color w:val="auto"/>
      </w:rPr>
    </w:lvl>
    <w:lvl w:ilvl="2">
      <w:start w:val="1"/>
      <w:numFmt w:val="decimal"/>
      <w:pStyle w:val="NumHeading3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  <w:strike w:val="0"/>
      </w:rPr>
    </w:lvl>
    <w:lvl w:ilvl="3">
      <w:start w:val="1"/>
      <w:numFmt w:val="decimal"/>
      <w:pStyle w:val="NumHeading4"/>
      <w:lvlText w:val="%1.%2.%3.%4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4">
      <w:start w:val="1"/>
      <w:numFmt w:val="decimal"/>
      <w:pStyle w:val="NumHeading5"/>
      <w:lvlText w:val="%1.%2.%3.%4.%5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835"/>
        </w:tabs>
        <w:ind w:left="2835" w:hanging="26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27"/>
        </w:tabs>
        <w:ind w:left="3467" w:hanging="1080"/>
      </w:pPr>
      <w:rPr>
        <w:rFonts w:hint="default"/>
      </w:rPr>
    </w:lvl>
    <w:lvl w:ilvl="7">
      <w:start w:val="1"/>
      <w:numFmt w:val="upperLetter"/>
      <w:lvlRestart w:val="0"/>
      <w:pStyle w:val="HeadingAppendixOld"/>
      <w:lvlText w:val="APPENDIX %8"/>
      <w:lvlJc w:val="left"/>
      <w:pPr>
        <w:tabs>
          <w:tab w:val="num" w:pos="2155"/>
        </w:tabs>
        <w:ind w:left="2155" w:hanging="2155"/>
      </w:pPr>
      <w:rPr>
        <w:rFonts w:hint="default"/>
      </w:rPr>
    </w:lvl>
    <w:lvl w:ilvl="8">
      <w:start w:val="1"/>
      <w:numFmt w:val="upperRoman"/>
      <w:lvlRestart w:val="0"/>
      <w:pStyle w:val="HeadingPart"/>
      <w:lvlText w:val="PART %9"/>
      <w:lvlJc w:val="left"/>
      <w:pPr>
        <w:tabs>
          <w:tab w:val="num" w:pos="1418"/>
        </w:tabs>
        <w:ind w:left="1418" w:hanging="1418"/>
      </w:pPr>
      <w:rPr>
        <w:rFonts w:hint="default"/>
      </w:rPr>
    </w:lvl>
  </w:abstractNum>
  <w:abstractNum w:abstractNumId="3" w15:restartNumberingAfterBreak="0">
    <w:nsid w:val="03213F52"/>
    <w:multiLevelType w:val="hybridMultilevel"/>
    <w:tmpl w:val="DC8A15DC"/>
    <w:lvl w:ilvl="0" w:tplc="E59C5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6870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CD46D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F0490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11007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AEB0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9724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E4A0C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81A0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7410BCD"/>
    <w:multiLevelType w:val="multilevel"/>
    <w:tmpl w:val="832A77BC"/>
    <w:lvl w:ilvl="0">
      <w:start w:val="1"/>
      <w:numFmt w:val="decimal"/>
      <w:pStyle w:val="level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7A87537"/>
    <w:multiLevelType w:val="hybridMultilevel"/>
    <w:tmpl w:val="345ABB9A"/>
    <w:lvl w:ilvl="0" w:tplc="9FF29404">
      <w:start w:val="1"/>
      <w:numFmt w:val="decimal"/>
      <w:lvlText w:val="%1."/>
      <w:lvlJc w:val="left"/>
      <w:pPr>
        <w:ind w:left="1020" w:hanging="360"/>
      </w:pPr>
    </w:lvl>
    <w:lvl w:ilvl="1" w:tplc="EF541B78">
      <w:start w:val="1"/>
      <w:numFmt w:val="decimal"/>
      <w:lvlText w:val="%2."/>
      <w:lvlJc w:val="left"/>
      <w:pPr>
        <w:ind w:left="1020" w:hanging="360"/>
      </w:pPr>
    </w:lvl>
    <w:lvl w:ilvl="2" w:tplc="48680A9C">
      <w:start w:val="1"/>
      <w:numFmt w:val="decimal"/>
      <w:lvlText w:val="%3."/>
      <w:lvlJc w:val="left"/>
      <w:pPr>
        <w:ind w:left="1020" w:hanging="360"/>
      </w:pPr>
    </w:lvl>
    <w:lvl w:ilvl="3" w:tplc="47644946">
      <w:start w:val="1"/>
      <w:numFmt w:val="decimal"/>
      <w:lvlText w:val="%4."/>
      <w:lvlJc w:val="left"/>
      <w:pPr>
        <w:ind w:left="1020" w:hanging="360"/>
      </w:pPr>
    </w:lvl>
    <w:lvl w:ilvl="4" w:tplc="510A4718">
      <w:start w:val="1"/>
      <w:numFmt w:val="decimal"/>
      <w:lvlText w:val="%5."/>
      <w:lvlJc w:val="left"/>
      <w:pPr>
        <w:ind w:left="1020" w:hanging="360"/>
      </w:pPr>
    </w:lvl>
    <w:lvl w:ilvl="5" w:tplc="DAD6EC60">
      <w:start w:val="1"/>
      <w:numFmt w:val="decimal"/>
      <w:lvlText w:val="%6."/>
      <w:lvlJc w:val="left"/>
      <w:pPr>
        <w:ind w:left="1020" w:hanging="360"/>
      </w:pPr>
    </w:lvl>
    <w:lvl w:ilvl="6" w:tplc="CC22EE16">
      <w:start w:val="1"/>
      <w:numFmt w:val="decimal"/>
      <w:lvlText w:val="%7."/>
      <w:lvlJc w:val="left"/>
      <w:pPr>
        <w:ind w:left="1020" w:hanging="360"/>
      </w:pPr>
    </w:lvl>
    <w:lvl w:ilvl="7" w:tplc="7FFC5704">
      <w:start w:val="1"/>
      <w:numFmt w:val="decimal"/>
      <w:lvlText w:val="%8."/>
      <w:lvlJc w:val="left"/>
      <w:pPr>
        <w:ind w:left="1020" w:hanging="360"/>
      </w:pPr>
    </w:lvl>
    <w:lvl w:ilvl="8" w:tplc="8E107730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09D909EF"/>
    <w:multiLevelType w:val="multilevel"/>
    <w:tmpl w:val="ABBCC9E8"/>
    <w:lvl w:ilvl="0">
      <w:start w:val="1"/>
      <w:numFmt w:val="bullet"/>
      <w:pStyle w:val="OMSBulletsRed"/>
      <w:lvlText w:val=""/>
      <w:lvlJc w:val="left"/>
      <w:pPr>
        <w:tabs>
          <w:tab w:val="num" w:pos="907"/>
        </w:tabs>
        <w:ind w:left="907" w:hanging="340"/>
      </w:pPr>
      <w:rPr>
        <w:rFonts w:ascii="Wingdings" w:hAnsi="Wingdings" w:cs="Wingdings" w:hint="default"/>
        <w:color w:val="C00000"/>
        <w:sz w:val="20"/>
        <w:szCs w:val="20"/>
      </w:rPr>
    </w:lvl>
    <w:lvl w:ilvl="1">
      <w:start w:val="1"/>
      <w:numFmt w:val="bullet"/>
      <w:pStyle w:val="OMSRedBullet2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C0000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C0000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C9F6388"/>
    <w:multiLevelType w:val="hybridMultilevel"/>
    <w:tmpl w:val="429E0024"/>
    <w:lvl w:ilvl="0" w:tplc="D2D6E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3E86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AF61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E4C67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CCA49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E723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F264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8A2C9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870F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0DBD2B84"/>
    <w:multiLevelType w:val="hybridMultilevel"/>
    <w:tmpl w:val="4A807A9A"/>
    <w:lvl w:ilvl="0" w:tplc="C54437EC">
      <w:start w:val="1"/>
      <w:numFmt w:val="decimal"/>
      <w:lvlText w:val="%1."/>
      <w:lvlJc w:val="left"/>
      <w:pPr>
        <w:ind w:left="720" w:hanging="360"/>
      </w:pPr>
    </w:lvl>
    <w:lvl w:ilvl="1" w:tplc="A7527344">
      <w:start w:val="1"/>
      <w:numFmt w:val="decimal"/>
      <w:lvlText w:val="%2."/>
      <w:lvlJc w:val="left"/>
      <w:pPr>
        <w:ind w:left="720" w:hanging="360"/>
      </w:pPr>
    </w:lvl>
    <w:lvl w:ilvl="2" w:tplc="77DCC52E">
      <w:start w:val="1"/>
      <w:numFmt w:val="decimal"/>
      <w:lvlText w:val="%3."/>
      <w:lvlJc w:val="left"/>
      <w:pPr>
        <w:ind w:left="720" w:hanging="360"/>
      </w:pPr>
    </w:lvl>
    <w:lvl w:ilvl="3" w:tplc="EB7EC0DE">
      <w:start w:val="1"/>
      <w:numFmt w:val="decimal"/>
      <w:lvlText w:val="%4."/>
      <w:lvlJc w:val="left"/>
      <w:pPr>
        <w:ind w:left="720" w:hanging="360"/>
      </w:pPr>
    </w:lvl>
    <w:lvl w:ilvl="4" w:tplc="8FF07A08">
      <w:start w:val="1"/>
      <w:numFmt w:val="decimal"/>
      <w:lvlText w:val="%5."/>
      <w:lvlJc w:val="left"/>
      <w:pPr>
        <w:ind w:left="720" w:hanging="360"/>
      </w:pPr>
    </w:lvl>
    <w:lvl w:ilvl="5" w:tplc="FB860234">
      <w:start w:val="1"/>
      <w:numFmt w:val="decimal"/>
      <w:lvlText w:val="%6."/>
      <w:lvlJc w:val="left"/>
      <w:pPr>
        <w:ind w:left="720" w:hanging="360"/>
      </w:pPr>
    </w:lvl>
    <w:lvl w:ilvl="6" w:tplc="E33C0AF8">
      <w:start w:val="1"/>
      <w:numFmt w:val="decimal"/>
      <w:lvlText w:val="%7."/>
      <w:lvlJc w:val="left"/>
      <w:pPr>
        <w:ind w:left="720" w:hanging="360"/>
      </w:pPr>
    </w:lvl>
    <w:lvl w:ilvl="7" w:tplc="43629CC0">
      <w:start w:val="1"/>
      <w:numFmt w:val="decimal"/>
      <w:lvlText w:val="%8."/>
      <w:lvlJc w:val="left"/>
      <w:pPr>
        <w:ind w:left="720" w:hanging="360"/>
      </w:pPr>
    </w:lvl>
    <w:lvl w:ilvl="8" w:tplc="078A7E7E">
      <w:start w:val="1"/>
      <w:numFmt w:val="decimal"/>
      <w:lvlText w:val="%9."/>
      <w:lvlJc w:val="left"/>
      <w:pPr>
        <w:ind w:left="720" w:hanging="360"/>
      </w:pPr>
    </w:lvl>
  </w:abstractNum>
  <w:abstractNum w:abstractNumId="9" w15:restartNumberingAfterBreak="0">
    <w:nsid w:val="0E6437B8"/>
    <w:multiLevelType w:val="hybridMultilevel"/>
    <w:tmpl w:val="A9FC91FC"/>
    <w:lvl w:ilvl="0" w:tplc="1CBCC978">
      <w:start w:val="1"/>
      <w:numFmt w:val="bullet"/>
      <w:lvlText w:val=""/>
      <w:lvlPicBulletId w:val="0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0EA200C0"/>
    <w:multiLevelType w:val="multilevel"/>
    <w:tmpl w:val="1CD44D94"/>
    <w:lvl w:ilvl="0">
      <w:start w:val="1"/>
      <w:numFmt w:val="decimal"/>
      <w:pStyle w:val="Header1"/>
      <w:lvlText w:val="%1"/>
      <w:lvlJc w:val="left"/>
      <w:pPr>
        <w:ind w:left="502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DEB408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pStyle w:val="Header2"/>
      <w:lvlText w:val="%1.%2"/>
      <w:lvlJc w:val="right"/>
      <w:pPr>
        <w:tabs>
          <w:tab w:val="num" w:pos="284"/>
        </w:tabs>
        <w:ind w:left="284" w:hanging="142"/>
      </w:pPr>
      <w:rPr>
        <w:rFonts w:ascii="Arial" w:hAnsi="Arial" w:hint="default"/>
        <w:b w:val="0"/>
        <w:i w:val="0"/>
        <w:color w:val="A6A6A6"/>
        <w:sz w:val="24"/>
        <w:szCs w:val="24"/>
      </w:rPr>
    </w:lvl>
    <w:lvl w:ilvl="2">
      <w:start w:val="1"/>
      <w:numFmt w:val="decimal"/>
      <w:pStyle w:val="Header3"/>
      <w:lvlText w:val="%1.%2.%3"/>
      <w:lvlJc w:val="right"/>
      <w:pPr>
        <w:tabs>
          <w:tab w:val="num" w:pos="284"/>
        </w:tabs>
        <w:ind w:left="284" w:hanging="14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6A6A6"/>
        <w:spacing w:val="0"/>
        <w:kern w:val="0"/>
        <w:position w:val="0"/>
        <w:sz w:val="24"/>
        <w:szCs w:val="22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er4"/>
      <w:lvlText w:val="%1.%2.%3.%4"/>
      <w:lvlJc w:val="right"/>
      <w:pPr>
        <w:tabs>
          <w:tab w:val="num" w:pos="284"/>
        </w:tabs>
        <w:ind w:left="284" w:hanging="142"/>
      </w:pPr>
      <w:rPr>
        <w:rFonts w:hint="default"/>
        <w:b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84"/>
        </w:tabs>
        <w:ind w:left="284" w:hanging="14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4"/>
        </w:tabs>
        <w:ind w:left="284" w:hanging="14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4"/>
        </w:tabs>
        <w:ind w:left="284" w:hanging="14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"/>
        </w:tabs>
        <w:ind w:left="284" w:hanging="14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4"/>
        </w:tabs>
        <w:ind w:left="284" w:hanging="142"/>
      </w:pPr>
      <w:rPr>
        <w:rFonts w:hint="default"/>
      </w:rPr>
    </w:lvl>
  </w:abstractNum>
  <w:abstractNum w:abstractNumId="11" w15:restartNumberingAfterBreak="0">
    <w:nsid w:val="18BB6C4B"/>
    <w:multiLevelType w:val="hybridMultilevel"/>
    <w:tmpl w:val="6A3CDF6C"/>
    <w:lvl w:ilvl="0" w:tplc="DAC40A52">
      <w:start w:val="1"/>
      <w:numFmt w:val="decimal"/>
      <w:lvlText w:val="%1."/>
      <w:lvlJc w:val="left"/>
      <w:pPr>
        <w:ind w:left="720" w:hanging="360"/>
      </w:pPr>
    </w:lvl>
    <w:lvl w:ilvl="1" w:tplc="4E300C76">
      <w:start w:val="1"/>
      <w:numFmt w:val="decimal"/>
      <w:lvlText w:val="%2."/>
      <w:lvlJc w:val="left"/>
      <w:pPr>
        <w:ind w:left="720" w:hanging="360"/>
      </w:pPr>
    </w:lvl>
    <w:lvl w:ilvl="2" w:tplc="8962FF66">
      <w:start w:val="1"/>
      <w:numFmt w:val="decimal"/>
      <w:lvlText w:val="%3."/>
      <w:lvlJc w:val="left"/>
      <w:pPr>
        <w:ind w:left="720" w:hanging="360"/>
      </w:pPr>
    </w:lvl>
    <w:lvl w:ilvl="3" w:tplc="A51A5B54">
      <w:start w:val="1"/>
      <w:numFmt w:val="decimal"/>
      <w:lvlText w:val="%4."/>
      <w:lvlJc w:val="left"/>
      <w:pPr>
        <w:ind w:left="720" w:hanging="360"/>
      </w:pPr>
    </w:lvl>
    <w:lvl w:ilvl="4" w:tplc="FCDC2798">
      <w:start w:val="1"/>
      <w:numFmt w:val="decimal"/>
      <w:lvlText w:val="%5."/>
      <w:lvlJc w:val="left"/>
      <w:pPr>
        <w:ind w:left="720" w:hanging="360"/>
      </w:pPr>
    </w:lvl>
    <w:lvl w:ilvl="5" w:tplc="34D2B890">
      <w:start w:val="1"/>
      <w:numFmt w:val="decimal"/>
      <w:lvlText w:val="%6."/>
      <w:lvlJc w:val="left"/>
      <w:pPr>
        <w:ind w:left="720" w:hanging="360"/>
      </w:pPr>
    </w:lvl>
    <w:lvl w:ilvl="6" w:tplc="E8580A40">
      <w:start w:val="1"/>
      <w:numFmt w:val="decimal"/>
      <w:lvlText w:val="%7."/>
      <w:lvlJc w:val="left"/>
      <w:pPr>
        <w:ind w:left="720" w:hanging="360"/>
      </w:pPr>
    </w:lvl>
    <w:lvl w:ilvl="7" w:tplc="A19A40F8">
      <w:start w:val="1"/>
      <w:numFmt w:val="decimal"/>
      <w:lvlText w:val="%8."/>
      <w:lvlJc w:val="left"/>
      <w:pPr>
        <w:ind w:left="720" w:hanging="360"/>
      </w:pPr>
    </w:lvl>
    <w:lvl w:ilvl="8" w:tplc="B4C68A76">
      <w:start w:val="1"/>
      <w:numFmt w:val="decimal"/>
      <w:lvlText w:val="%9."/>
      <w:lvlJc w:val="left"/>
      <w:pPr>
        <w:ind w:left="720" w:hanging="360"/>
      </w:pPr>
    </w:lvl>
  </w:abstractNum>
  <w:abstractNum w:abstractNumId="12" w15:restartNumberingAfterBreak="0">
    <w:nsid w:val="1EA4379D"/>
    <w:multiLevelType w:val="hybridMultilevel"/>
    <w:tmpl w:val="67B0238E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226D7732"/>
    <w:multiLevelType w:val="hybridMultilevel"/>
    <w:tmpl w:val="00BA3130"/>
    <w:lvl w:ilvl="0" w:tplc="2BBAC342">
      <w:start w:val="1"/>
      <w:numFmt w:val="decimal"/>
      <w:pStyle w:val="Number1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090003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05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23B87FAB"/>
    <w:multiLevelType w:val="multilevel"/>
    <w:tmpl w:val="ECA4EAFA"/>
    <w:styleLink w:val="Bullets1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Wingdings 2" w:hAnsi="Wingdings 2" w:cs="Wingdings 2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4E76709"/>
    <w:multiLevelType w:val="hybridMultilevel"/>
    <w:tmpl w:val="3DAA010A"/>
    <w:lvl w:ilvl="0" w:tplc="F5288C5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257A0456"/>
    <w:multiLevelType w:val="hybridMultilevel"/>
    <w:tmpl w:val="7FD0B50E"/>
    <w:lvl w:ilvl="0" w:tplc="57E426E0">
      <w:start w:val="1"/>
      <w:numFmt w:val="bullet"/>
      <w:pStyle w:val="VertoWave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616955"/>
    <w:multiLevelType w:val="hybridMultilevel"/>
    <w:tmpl w:val="39FC0ADA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2BB03334"/>
    <w:multiLevelType w:val="hybridMultilevel"/>
    <w:tmpl w:val="230E1C98"/>
    <w:lvl w:ilvl="0" w:tplc="37A4E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DA0C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1A0A7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91C8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742F2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A6C9A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586FC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2502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81AD6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32023D35"/>
    <w:multiLevelType w:val="hybridMultilevel"/>
    <w:tmpl w:val="B2001722"/>
    <w:lvl w:ilvl="0" w:tplc="C2B40A10">
      <w:start w:val="1"/>
      <w:numFmt w:val="decimal"/>
      <w:pStyle w:val="1-body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D45DD"/>
    <w:multiLevelType w:val="hybridMultilevel"/>
    <w:tmpl w:val="CF8E1CE0"/>
    <w:lvl w:ilvl="0" w:tplc="34DE9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D24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D205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2CEE4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E7A5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F0045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667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A50F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2F65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35FB23DA"/>
    <w:multiLevelType w:val="hybridMultilevel"/>
    <w:tmpl w:val="13307A86"/>
    <w:lvl w:ilvl="0" w:tplc="E9A873E6">
      <w:start w:val="1"/>
      <w:numFmt w:val="decimal"/>
      <w:lvlText w:val="%1."/>
      <w:lvlJc w:val="left"/>
      <w:pPr>
        <w:ind w:left="1020" w:hanging="360"/>
      </w:pPr>
    </w:lvl>
    <w:lvl w:ilvl="1" w:tplc="DFA43C18">
      <w:start w:val="1"/>
      <w:numFmt w:val="decimal"/>
      <w:lvlText w:val="%2."/>
      <w:lvlJc w:val="left"/>
      <w:pPr>
        <w:ind w:left="1020" w:hanging="360"/>
      </w:pPr>
    </w:lvl>
    <w:lvl w:ilvl="2" w:tplc="DA3CAA60">
      <w:start w:val="1"/>
      <w:numFmt w:val="decimal"/>
      <w:lvlText w:val="%3."/>
      <w:lvlJc w:val="left"/>
      <w:pPr>
        <w:ind w:left="1020" w:hanging="360"/>
      </w:pPr>
    </w:lvl>
    <w:lvl w:ilvl="3" w:tplc="B49C3DC2">
      <w:start w:val="1"/>
      <w:numFmt w:val="decimal"/>
      <w:lvlText w:val="%4."/>
      <w:lvlJc w:val="left"/>
      <w:pPr>
        <w:ind w:left="1020" w:hanging="360"/>
      </w:pPr>
    </w:lvl>
    <w:lvl w:ilvl="4" w:tplc="85A8E256">
      <w:start w:val="1"/>
      <w:numFmt w:val="decimal"/>
      <w:lvlText w:val="%5."/>
      <w:lvlJc w:val="left"/>
      <w:pPr>
        <w:ind w:left="1020" w:hanging="360"/>
      </w:pPr>
    </w:lvl>
    <w:lvl w:ilvl="5" w:tplc="813EB99C">
      <w:start w:val="1"/>
      <w:numFmt w:val="decimal"/>
      <w:lvlText w:val="%6."/>
      <w:lvlJc w:val="left"/>
      <w:pPr>
        <w:ind w:left="1020" w:hanging="360"/>
      </w:pPr>
    </w:lvl>
    <w:lvl w:ilvl="6" w:tplc="49F0D16C">
      <w:start w:val="1"/>
      <w:numFmt w:val="decimal"/>
      <w:lvlText w:val="%7."/>
      <w:lvlJc w:val="left"/>
      <w:pPr>
        <w:ind w:left="1020" w:hanging="360"/>
      </w:pPr>
    </w:lvl>
    <w:lvl w:ilvl="7" w:tplc="9A60E344">
      <w:start w:val="1"/>
      <w:numFmt w:val="decimal"/>
      <w:lvlText w:val="%8."/>
      <w:lvlJc w:val="left"/>
      <w:pPr>
        <w:ind w:left="1020" w:hanging="360"/>
      </w:pPr>
    </w:lvl>
    <w:lvl w:ilvl="8" w:tplc="321CA4EE">
      <w:start w:val="1"/>
      <w:numFmt w:val="decimal"/>
      <w:lvlText w:val="%9."/>
      <w:lvlJc w:val="left"/>
      <w:pPr>
        <w:ind w:left="1020" w:hanging="360"/>
      </w:pPr>
    </w:lvl>
  </w:abstractNum>
  <w:abstractNum w:abstractNumId="22" w15:restartNumberingAfterBreak="0">
    <w:nsid w:val="36F168D8"/>
    <w:multiLevelType w:val="multilevel"/>
    <w:tmpl w:val="828239AA"/>
    <w:lvl w:ilvl="0">
      <w:start w:val="1"/>
      <w:numFmt w:val="decimal"/>
      <w:pStyle w:val="N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2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color w:val="00008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3A2444AF"/>
    <w:multiLevelType w:val="hybridMultilevel"/>
    <w:tmpl w:val="45924CEC"/>
    <w:lvl w:ilvl="0" w:tplc="6CCE9478">
      <w:start w:val="1"/>
      <w:numFmt w:val="decimal"/>
      <w:lvlText w:val="%1."/>
      <w:lvlJc w:val="left"/>
      <w:pPr>
        <w:ind w:left="720" w:hanging="360"/>
      </w:pPr>
    </w:lvl>
    <w:lvl w:ilvl="1" w:tplc="4FEEB66C">
      <w:start w:val="1"/>
      <w:numFmt w:val="decimal"/>
      <w:lvlText w:val="%2."/>
      <w:lvlJc w:val="left"/>
      <w:pPr>
        <w:ind w:left="720" w:hanging="360"/>
      </w:pPr>
    </w:lvl>
    <w:lvl w:ilvl="2" w:tplc="D66461D6">
      <w:start w:val="1"/>
      <w:numFmt w:val="decimal"/>
      <w:lvlText w:val="%3."/>
      <w:lvlJc w:val="left"/>
      <w:pPr>
        <w:ind w:left="720" w:hanging="360"/>
      </w:pPr>
    </w:lvl>
    <w:lvl w:ilvl="3" w:tplc="E526A0F2">
      <w:start w:val="1"/>
      <w:numFmt w:val="decimal"/>
      <w:lvlText w:val="%4."/>
      <w:lvlJc w:val="left"/>
      <w:pPr>
        <w:ind w:left="720" w:hanging="360"/>
      </w:pPr>
    </w:lvl>
    <w:lvl w:ilvl="4" w:tplc="F6B4F8A6">
      <w:start w:val="1"/>
      <w:numFmt w:val="decimal"/>
      <w:lvlText w:val="%5."/>
      <w:lvlJc w:val="left"/>
      <w:pPr>
        <w:ind w:left="720" w:hanging="360"/>
      </w:pPr>
    </w:lvl>
    <w:lvl w:ilvl="5" w:tplc="A1001F2E">
      <w:start w:val="1"/>
      <w:numFmt w:val="decimal"/>
      <w:lvlText w:val="%6."/>
      <w:lvlJc w:val="left"/>
      <w:pPr>
        <w:ind w:left="720" w:hanging="360"/>
      </w:pPr>
    </w:lvl>
    <w:lvl w:ilvl="6" w:tplc="737CEEAA">
      <w:start w:val="1"/>
      <w:numFmt w:val="decimal"/>
      <w:lvlText w:val="%7."/>
      <w:lvlJc w:val="left"/>
      <w:pPr>
        <w:ind w:left="720" w:hanging="360"/>
      </w:pPr>
    </w:lvl>
    <w:lvl w:ilvl="7" w:tplc="ABC4301E">
      <w:start w:val="1"/>
      <w:numFmt w:val="decimal"/>
      <w:lvlText w:val="%8."/>
      <w:lvlJc w:val="left"/>
      <w:pPr>
        <w:ind w:left="720" w:hanging="360"/>
      </w:pPr>
    </w:lvl>
    <w:lvl w:ilvl="8" w:tplc="7CAC5A6C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3A255C0B"/>
    <w:multiLevelType w:val="hybridMultilevel"/>
    <w:tmpl w:val="C0C4A592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5" w15:restartNumberingAfterBreak="0">
    <w:nsid w:val="3C415AE3"/>
    <w:multiLevelType w:val="hybridMultilevel"/>
    <w:tmpl w:val="2536166E"/>
    <w:lvl w:ilvl="0" w:tplc="FD22C7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CC7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7C44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C344D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C624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3702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8446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81C27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EC61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6" w15:restartNumberingAfterBreak="0">
    <w:nsid w:val="402914A2"/>
    <w:multiLevelType w:val="hybridMultilevel"/>
    <w:tmpl w:val="5F6E7C08"/>
    <w:lvl w:ilvl="0" w:tplc="C6CAC60C">
      <w:start w:val="1"/>
      <w:numFmt w:val="decimal"/>
      <w:lvlText w:val="%1."/>
      <w:lvlJc w:val="left"/>
      <w:pPr>
        <w:ind w:left="720" w:hanging="360"/>
      </w:pPr>
    </w:lvl>
    <w:lvl w:ilvl="1" w:tplc="55145A04">
      <w:start w:val="1"/>
      <w:numFmt w:val="decimal"/>
      <w:lvlText w:val="%2."/>
      <w:lvlJc w:val="left"/>
      <w:pPr>
        <w:ind w:left="720" w:hanging="360"/>
      </w:pPr>
    </w:lvl>
    <w:lvl w:ilvl="2" w:tplc="E13E85E0">
      <w:start w:val="1"/>
      <w:numFmt w:val="decimal"/>
      <w:lvlText w:val="%3."/>
      <w:lvlJc w:val="left"/>
      <w:pPr>
        <w:ind w:left="720" w:hanging="360"/>
      </w:pPr>
    </w:lvl>
    <w:lvl w:ilvl="3" w:tplc="64F44220">
      <w:start w:val="1"/>
      <w:numFmt w:val="decimal"/>
      <w:lvlText w:val="%4."/>
      <w:lvlJc w:val="left"/>
      <w:pPr>
        <w:ind w:left="720" w:hanging="360"/>
      </w:pPr>
    </w:lvl>
    <w:lvl w:ilvl="4" w:tplc="1EEC8976">
      <w:start w:val="1"/>
      <w:numFmt w:val="decimal"/>
      <w:lvlText w:val="%5."/>
      <w:lvlJc w:val="left"/>
      <w:pPr>
        <w:ind w:left="720" w:hanging="360"/>
      </w:pPr>
    </w:lvl>
    <w:lvl w:ilvl="5" w:tplc="EF32CF5E">
      <w:start w:val="1"/>
      <w:numFmt w:val="decimal"/>
      <w:lvlText w:val="%6."/>
      <w:lvlJc w:val="left"/>
      <w:pPr>
        <w:ind w:left="720" w:hanging="360"/>
      </w:pPr>
    </w:lvl>
    <w:lvl w:ilvl="6" w:tplc="C7D84A8E">
      <w:start w:val="1"/>
      <w:numFmt w:val="decimal"/>
      <w:lvlText w:val="%7."/>
      <w:lvlJc w:val="left"/>
      <w:pPr>
        <w:ind w:left="720" w:hanging="360"/>
      </w:pPr>
    </w:lvl>
    <w:lvl w:ilvl="7" w:tplc="99D02890">
      <w:start w:val="1"/>
      <w:numFmt w:val="decimal"/>
      <w:lvlText w:val="%8."/>
      <w:lvlJc w:val="left"/>
      <w:pPr>
        <w:ind w:left="720" w:hanging="360"/>
      </w:pPr>
    </w:lvl>
    <w:lvl w:ilvl="8" w:tplc="6C2088B4">
      <w:start w:val="1"/>
      <w:numFmt w:val="decimal"/>
      <w:lvlText w:val="%9."/>
      <w:lvlJc w:val="left"/>
      <w:pPr>
        <w:ind w:left="720" w:hanging="360"/>
      </w:pPr>
    </w:lvl>
  </w:abstractNum>
  <w:abstractNum w:abstractNumId="27" w15:restartNumberingAfterBreak="0">
    <w:nsid w:val="42422B5C"/>
    <w:multiLevelType w:val="multilevel"/>
    <w:tmpl w:val="BBCE5268"/>
    <w:styleLink w:val="BulletsTable"/>
    <w:lvl w:ilvl="0">
      <w:start w:val="1"/>
      <w:numFmt w:val="bullet"/>
      <w:lvlText w:val=""/>
      <w:lvlJc w:val="left"/>
      <w:pPr>
        <w:tabs>
          <w:tab w:val="num" w:pos="227"/>
        </w:tabs>
        <w:ind w:left="227" w:hanging="227"/>
      </w:pPr>
      <w:rPr>
        <w:rFonts w:ascii="Wingdings 2" w:eastAsia="Wingdings 2" w:hAnsi="Wingdings 2" w:cs="Wingdings 2" w:hint="default"/>
        <w:b w:val="0"/>
        <w:bCs w:val="0"/>
        <w:i w:val="0"/>
        <w:iCs w:val="0"/>
        <w:color w:val="808080"/>
        <w:sz w:val="18"/>
        <w:szCs w:val="18"/>
      </w:rPr>
    </w:lvl>
    <w:lvl w:ilvl="1">
      <w:start w:val="1"/>
      <w:numFmt w:val="bullet"/>
      <w:lvlText w:val=""/>
      <w:lvlJc w:val="left"/>
      <w:pPr>
        <w:tabs>
          <w:tab w:val="num" w:pos="454"/>
        </w:tabs>
        <w:ind w:left="454" w:hanging="227"/>
      </w:pPr>
      <w:rPr>
        <w:rFonts w:ascii="Wingdings 2" w:eastAsia="Wingdings 2" w:hAnsi="Wingdings 2" w:cs="Wingdings 2" w:hint="default"/>
        <w:bCs w:val="0"/>
        <w:iCs w:val="0"/>
        <w:color w:val="808080"/>
        <w:sz w:val="18"/>
        <w:szCs w:val="18"/>
      </w:rPr>
    </w:lvl>
    <w:lvl w:ilvl="2">
      <w:start w:val="1"/>
      <w:numFmt w:val="bullet"/>
      <w:lvlText w:val=""/>
      <w:lvlJc w:val="left"/>
      <w:pPr>
        <w:tabs>
          <w:tab w:val="num" w:pos="680"/>
        </w:tabs>
        <w:ind w:left="680" w:hanging="226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3">
      <w:start w:val="1"/>
      <w:numFmt w:val="bullet"/>
      <w:lvlText w:val=""/>
      <w:lvlJc w:val="left"/>
      <w:pPr>
        <w:tabs>
          <w:tab w:val="num" w:pos="907"/>
        </w:tabs>
        <w:ind w:left="907" w:hanging="227"/>
      </w:pPr>
      <w:rPr>
        <w:rFonts w:ascii="Wingdings 2" w:eastAsia="Wingdings 2" w:hAnsi="Wingdings 2" w:cs="Wingdings 2" w:hint="default"/>
        <w:color w:val="808080"/>
        <w:sz w:val="18"/>
        <w:szCs w:val="1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45CD058E"/>
    <w:multiLevelType w:val="hybridMultilevel"/>
    <w:tmpl w:val="89840C06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9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30" w15:restartNumberingAfterBreak="0">
    <w:nsid w:val="4C9772AC"/>
    <w:multiLevelType w:val="hybridMultilevel"/>
    <w:tmpl w:val="0D605652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1" w15:restartNumberingAfterBreak="0">
    <w:nsid w:val="59C9413F"/>
    <w:multiLevelType w:val="hybridMultilevel"/>
    <w:tmpl w:val="7910BCC0"/>
    <w:lvl w:ilvl="0" w:tplc="8D98A82E">
      <w:start w:val="1"/>
      <w:numFmt w:val="decimal"/>
      <w:lvlText w:val="%1."/>
      <w:lvlJc w:val="left"/>
      <w:pPr>
        <w:ind w:left="720" w:hanging="360"/>
      </w:pPr>
    </w:lvl>
    <w:lvl w:ilvl="1" w:tplc="59C40E6E">
      <w:start w:val="1"/>
      <w:numFmt w:val="decimal"/>
      <w:lvlText w:val="%2."/>
      <w:lvlJc w:val="left"/>
      <w:pPr>
        <w:ind w:left="720" w:hanging="360"/>
      </w:pPr>
    </w:lvl>
    <w:lvl w:ilvl="2" w:tplc="F044F352">
      <w:start w:val="1"/>
      <w:numFmt w:val="decimal"/>
      <w:lvlText w:val="%3."/>
      <w:lvlJc w:val="left"/>
      <w:pPr>
        <w:ind w:left="720" w:hanging="360"/>
      </w:pPr>
    </w:lvl>
    <w:lvl w:ilvl="3" w:tplc="4822ADA0">
      <w:start w:val="1"/>
      <w:numFmt w:val="decimal"/>
      <w:lvlText w:val="%4."/>
      <w:lvlJc w:val="left"/>
      <w:pPr>
        <w:ind w:left="720" w:hanging="360"/>
      </w:pPr>
    </w:lvl>
    <w:lvl w:ilvl="4" w:tplc="5484DD5C">
      <w:start w:val="1"/>
      <w:numFmt w:val="decimal"/>
      <w:lvlText w:val="%5."/>
      <w:lvlJc w:val="left"/>
      <w:pPr>
        <w:ind w:left="720" w:hanging="360"/>
      </w:pPr>
    </w:lvl>
    <w:lvl w:ilvl="5" w:tplc="968ABA7E">
      <w:start w:val="1"/>
      <w:numFmt w:val="decimal"/>
      <w:lvlText w:val="%6."/>
      <w:lvlJc w:val="left"/>
      <w:pPr>
        <w:ind w:left="720" w:hanging="360"/>
      </w:pPr>
    </w:lvl>
    <w:lvl w:ilvl="6" w:tplc="1A2A416E">
      <w:start w:val="1"/>
      <w:numFmt w:val="decimal"/>
      <w:lvlText w:val="%7."/>
      <w:lvlJc w:val="left"/>
      <w:pPr>
        <w:ind w:left="720" w:hanging="360"/>
      </w:pPr>
    </w:lvl>
    <w:lvl w:ilvl="7" w:tplc="AF06EF2C">
      <w:start w:val="1"/>
      <w:numFmt w:val="decimal"/>
      <w:lvlText w:val="%8."/>
      <w:lvlJc w:val="left"/>
      <w:pPr>
        <w:ind w:left="720" w:hanging="360"/>
      </w:pPr>
    </w:lvl>
    <w:lvl w:ilvl="8" w:tplc="1FAC6BBC">
      <w:start w:val="1"/>
      <w:numFmt w:val="decimal"/>
      <w:lvlText w:val="%9."/>
      <w:lvlJc w:val="left"/>
      <w:pPr>
        <w:ind w:left="720" w:hanging="360"/>
      </w:pPr>
    </w:lvl>
  </w:abstractNum>
  <w:abstractNum w:abstractNumId="32" w15:restartNumberingAfterBreak="0">
    <w:nsid w:val="667B549E"/>
    <w:multiLevelType w:val="singleLevel"/>
    <w:tmpl w:val="F266DC24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174" w:hanging="174"/>
      </w:pPr>
      <w:rPr>
        <w:rFonts w:ascii="Symbol" w:hAnsi="Symbol" w:hint="default"/>
        <w:b w:val="0"/>
        <w:i w:val="0"/>
        <w:sz w:val="16"/>
      </w:rPr>
    </w:lvl>
  </w:abstractNum>
  <w:abstractNum w:abstractNumId="33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Segoe" w:eastAsia="Segoe" w:hAnsi="Segoe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hint="default"/>
      </w:rPr>
    </w:lvl>
  </w:abstractNum>
  <w:abstractNum w:abstractNumId="34" w15:restartNumberingAfterBreak="0">
    <w:nsid w:val="6C9C73EB"/>
    <w:multiLevelType w:val="multilevel"/>
    <w:tmpl w:val="0262DD12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6DB22422"/>
    <w:multiLevelType w:val="multilevel"/>
    <w:tmpl w:val="0C09001D"/>
    <w:styleLink w:val="Checklist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 w:hint="default"/>
        <w:color w:val="808080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0A36384"/>
    <w:multiLevelType w:val="hybridMultilevel"/>
    <w:tmpl w:val="F972435C"/>
    <w:lvl w:ilvl="0" w:tplc="A5009A70">
      <w:start w:val="1"/>
      <w:numFmt w:val="decimal"/>
      <w:lvlText w:val="%1."/>
      <w:lvlJc w:val="left"/>
      <w:pPr>
        <w:ind w:left="1020" w:hanging="360"/>
      </w:pPr>
    </w:lvl>
    <w:lvl w:ilvl="1" w:tplc="357AD842">
      <w:start w:val="1"/>
      <w:numFmt w:val="decimal"/>
      <w:lvlText w:val="%2."/>
      <w:lvlJc w:val="left"/>
      <w:pPr>
        <w:ind w:left="1020" w:hanging="360"/>
      </w:pPr>
    </w:lvl>
    <w:lvl w:ilvl="2" w:tplc="F9E43304">
      <w:start w:val="1"/>
      <w:numFmt w:val="decimal"/>
      <w:lvlText w:val="%3."/>
      <w:lvlJc w:val="left"/>
      <w:pPr>
        <w:ind w:left="1020" w:hanging="360"/>
      </w:pPr>
    </w:lvl>
    <w:lvl w:ilvl="3" w:tplc="7C66D9FC">
      <w:start w:val="1"/>
      <w:numFmt w:val="decimal"/>
      <w:lvlText w:val="%4."/>
      <w:lvlJc w:val="left"/>
      <w:pPr>
        <w:ind w:left="1020" w:hanging="360"/>
      </w:pPr>
    </w:lvl>
    <w:lvl w:ilvl="4" w:tplc="246E13F6">
      <w:start w:val="1"/>
      <w:numFmt w:val="decimal"/>
      <w:lvlText w:val="%5."/>
      <w:lvlJc w:val="left"/>
      <w:pPr>
        <w:ind w:left="1020" w:hanging="360"/>
      </w:pPr>
    </w:lvl>
    <w:lvl w:ilvl="5" w:tplc="08726550">
      <w:start w:val="1"/>
      <w:numFmt w:val="decimal"/>
      <w:lvlText w:val="%6."/>
      <w:lvlJc w:val="left"/>
      <w:pPr>
        <w:ind w:left="1020" w:hanging="360"/>
      </w:pPr>
    </w:lvl>
    <w:lvl w:ilvl="6" w:tplc="0F487EAA">
      <w:start w:val="1"/>
      <w:numFmt w:val="decimal"/>
      <w:lvlText w:val="%7."/>
      <w:lvlJc w:val="left"/>
      <w:pPr>
        <w:ind w:left="1020" w:hanging="360"/>
      </w:pPr>
    </w:lvl>
    <w:lvl w:ilvl="7" w:tplc="D2EAF616">
      <w:start w:val="1"/>
      <w:numFmt w:val="decimal"/>
      <w:lvlText w:val="%8."/>
      <w:lvlJc w:val="left"/>
      <w:pPr>
        <w:ind w:left="1020" w:hanging="360"/>
      </w:pPr>
    </w:lvl>
    <w:lvl w:ilvl="8" w:tplc="4A6CA5CE">
      <w:start w:val="1"/>
      <w:numFmt w:val="decimal"/>
      <w:lvlText w:val="%9."/>
      <w:lvlJc w:val="left"/>
      <w:pPr>
        <w:ind w:left="1020" w:hanging="360"/>
      </w:pPr>
    </w:lvl>
  </w:abstractNum>
  <w:abstractNum w:abstractNumId="37" w15:restartNumberingAfterBreak="0">
    <w:nsid w:val="711B5D71"/>
    <w:multiLevelType w:val="hybridMultilevel"/>
    <w:tmpl w:val="21BC84E4"/>
    <w:lvl w:ilvl="0" w:tplc="47DE828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B85E88BA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D2780620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6CC2E0EE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91DE9B70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96D4C08C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E641E92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81C17A2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B3CD52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8" w15:restartNumberingAfterBreak="0">
    <w:nsid w:val="74246953"/>
    <w:multiLevelType w:val="hybridMultilevel"/>
    <w:tmpl w:val="2278A80E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9" w15:restartNumberingAfterBreak="0">
    <w:nsid w:val="74662F1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6B67C31"/>
    <w:multiLevelType w:val="hybridMultilevel"/>
    <w:tmpl w:val="9126E540"/>
    <w:lvl w:ilvl="0" w:tplc="8BF8556E">
      <w:start w:val="1"/>
      <w:numFmt w:val="decimal"/>
      <w:lvlText w:val="%1."/>
      <w:lvlJc w:val="left"/>
      <w:pPr>
        <w:ind w:left="1020" w:hanging="360"/>
      </w:pPr>
    </w:lvl>
    <w:lvl w:ilvl="1" w:tplc="C99AA904">
      <w:start w:val="1"/>
      <w:numFmt w:val="decimal"/>
      <w:lvlText w:val="%2."/>
      <w:lvlJc w:val="left"/>
      <w:pPr>
        <w:ind w:left="1020" w:hanging="360"/>
      </w:pPr>
    </w:lvl>
    <w:lvl w:ilvl="2" w:tplc="846226CC">
      <w:start w:val="1"/>
      <w:numFmt w:val="decimal"/>
      <w:lvlText w:val="%3."/>
      <w:lvlJc w:val="left"/>
      <w:pPr>
        <w:ind w:left="1020" w:hanging="360"/>
      </w:pPr>
    </w:lvl>
    <w:lvl w:ilvl="3" w:tplc="E57C58CC">
      <w:start w:val="1"/>
      <w:numFmt w:val="decimal"/>
      <w:lvlText w:val="%4."/>
      <w:lvlJc w:val="left"/>
      <w:pPr>
        <w:ind w:left="1020" w:hanging="360"/>
      </w:pPr>
    </w:lvl>
    <w:lvl w:ilvl="4" w:tplc="0B54F93E">
      <w:start w:val="1"/>
      <w:numFmt w:val="decimal"/>
      <w:lvlText w:val="%5."/>
      <w:lvlJc w:val="left"/>
      <w:pPr>
        <w:ind w:left="1020" w:hanging="360"/>
      </w:pPr>
    </w:lvl>
    <w:lvl w:ilvl="5" w:tplc="86BA0990">
      <w:start w:val="1"/>
      <w:numFmt w:val="decimal"/>
      <w:lvlText w:val="%6."/>
      <w:lvlJc w:val="left"/>
      <w:pPr>
        <w:ind w:left="1020" w:hanging="360"/>
      </w:pPr>
    </w:lvl>
    <w:lvl w:ilvl="6" w:tplc="3FBC809A">
      <w:start w:val="1"/>
      <w:numFmt w:val="decimal"/>
      <w:lvlText w:val="%7."/>
      <w:lvlJc w:val="left"/>
      <w:pPr>
        <w:ind w:left="1020" w:hanging="360"/>
      </w:pPr>
    </w:lvl>
    <w:lvl w:ilvl="7" w:tplc="F9FCF070">
      <w:start w:val="1"/>
      <w:numFmt w:val="decimal"/>
      <w:lvlText w:val="%8."/>
      <w:lvlJc w:val="left"/>
      <w:pPr>
        <w:ind w:left="1020" w:hanging="360"/>
      </w:pPr>
    </w:lvl>
    <w:lvl w:ilvl="8" w:tplc="97308040">
      <w:start w:val="1"/>
      <w:numFmt w:val="decimal"/>
      <w:lvlText w:val="%9."/>
      <w:lvlJc w:val="left"/>
      <w:pPr>
        <w:ind w:left="1020" w:hanging="360"/>
      </w:pPr>
    </w:lvl>
  </w:abstractNum>
  <w:abstractNum w:abstractNumId="41" w15:restartNumberingAfterBreak="0">
    <w:nsid w:val="78215F6F"/>
    <w:multiLevelType w:val="hybridMultilevel"/>
    <w:tmpl w:val="D5500B98"/>
    <w:lvl w:ilvl="0" w:tplc="1CBCC978">
      <w:start w:val="1"/>
      <w:numFmt w:val="bullet"/>
      <w:lvlText w:val=""/>
      <w:lvlPicBulletId w:val="0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2" w15:restartNumberingAfterBreak="0">
    <w:nsid w:val="79F574A4"/>
    <w:multiLevelType w:val="hybridMultilevel"/>
    <w:tmpl w:val="EE5CC204"/>
    <w:lvl w:ilvl="0" w:tplc="1CBCC978">
      <w:start w:val="1"/>
      <w:numFmt w:val="bullet"/>
      <w:lvlText w:val=""/>
      <w:lvlPicBulletId w:val="0"/>
      <w:lvlJc w:val="left"/>
      <w:pPr>
        <w:ind w:left="94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3" w15:restartNumberingAfterBreak="0">
    <w:nsid w:val="7B2E6427"/>
    <w:multiLevelType w:val="hybridMultilevel"/>
    <w:tmpl w:val="0B0C4DD6"/>
    <w:lvl w:ilvl="0" w:tplc="68B0B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329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4C059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C5C1A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50E9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FE6F5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DBA5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2F4A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5B8D4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4" w15:restartNumberingAfterBreak="0">
    <w:nsid w:val="7E8F065F"/>
    <w:multiLevelType w:val="hybridMultilevel"/>
    <w:tmpl w:val="27CAF204"/>
    <w:lvl w:ilvl="0" w:tplc="3ECC8CF2">
      <w:start w:val="1"/>
      <w:numFmt w:val="decimal"/>
      <w:lvlText w:val="%1."/>
      <w:lvlJc w:val="left"/>
      <w:pPr>
        <w:ind w:left="720" w:hanging="360"/>
      </w:pPr>
    </w:lvl>
    <w:lvl w:ilvl="1" w:tplc="842E3B74">
      <w:start w:val="1"/>
      <w:numFmt w:val="decimal"/>
      <w:lvlText w:val="%2."/>
      <w:lvlJc w:val="left"/>
      <w:pPr>
        <w:ind w:left="720" w:hanging="360"/>
      </w:pPr>
    </w:lvl>
    <w:lvl w:ilvl="2" w:tplc="59E2AF82">
      <w:start w:val="1"/>
      <w:numFmt w:val="decimal"/>
      <w:lvlText w:val="%3."/>
      <w:lvlJc w:val="left"/>
      <w:pPr>
        <w:ind w:left="720" w:hanging="360"/>
      </w:pPr>
    </w:lvl>
    <w:lvl w:ilvl="3" w:tplc="BD5E3AEA">
      <w:start w:val="1"/>
      <w:numFmt w:val="decimal"/>
      <w:lvlText w:val="%4."/>
      <w:lvlJc w:val="left"/>
      <w:pPr>
        <w:ind w:left="720" w:hanging="360"/>
      </w:pPr>
    </w:lvl>
    <w:lvl w:ilvl="4" w:tplc="AB986D68">
      <w:start w:val="1"/>
      <w:numFmt w:val="decimal"/>
      <w:lvlText w:val="%5."/>
      <w:lvlJc w:val="left"/>
      <w:pPr>
        <w:ind w:left="720" w:hanging="360"/>
      </w:pPr>
    </w:lvl>
    <w:lvl w:ilvl="5" w:tplc="CCD8F70C">
      <w:start w:val="1"/>
      <w:numFmt w:val="decimal"/>
      <w:lvlText w:val="%6."/>
      <w:lvlJc w:val="left"/>
      <w:pPr>
        <w:ind w:left="720" w:hanging="360"/>
      </w:pPr>
    </w:lvl>
    <w:lvl w:ilvl="6" w:tplc="36E0BFD4">
      <w:start w:val="1"/>
      <w:numFmt w:val="decimal"/>
      <w:lvlText w:val="%7."/>
      <w:lvlJc w:val="left"/>
      <w:pPr>
        <w:ind w:left="720" w:hanging="360"/>
      </w:pPr>
    </w:lvl>
    <w:lvl w:ilvl="7" w:tplc="ABCE6BE4">
      <w:start w:val="1"/>
      <w:numFmt w:val="decimal"/>
      <w:lvlText w:val="%8."/>
      <w:lvlJc w:val="left"/>
      <w:pPr>
        <w:ind w:left="720" w:hanging="360"/>
      </w:pPr>
    </w:lvl>
    <w:lvl w:ilvl="8" w:tplc="743A39CE">
      <w:start w:val="1"/>
      <w:numFmt w:val="decimal"/>
      <w:lvlText w:val="%9."/>
      <w:lvlJc w:val="left"/>
      <w:pPr>
        <w:ind w:left="720" w:hanging="360"/>
      </w:pPr>
    </w:lvl>
  </w:abstractNum>
  <w:num w:numId="1" w16cid:durableId="571811245">
    <w:abstractNumId w:val="14"/>
  </w:num>
  <w:num w:numId="2" w16cid:durableId="1737898085">
    <w:abstractNumId w:val="2"/>
  </w:num>
  <w:num w:numId="3" w16cid:durableId="320159302">
    <w:abstractNumId w:val="29"/>
  </w:num>
  <w:num w:numId="4" w16cid:durableId="1037119171">
    <w:abstractNumId w:val="35"/>
  </w:num>
  <w:num w:numId="5" w16cid:durableId="1273052107">
    <w:abstractNumId w:val="27"/>
  </w:num>
  <w:num w:numId="6" w16cid:durableId="94375224">
    <w:abstractNumId w:val="33"/>
  </w:num>
  <w:num w:numId="7" w16cid:durableId="438108282">
    <w:abstractNumId w:val="32"/>
  </w:num>
  <w:num w:numId="8" w16cid:durableId="1836726249">
    <w:abstractNumId w:val="13"/>
  </w:num>
  <w:num w:numId="9" w16cid:durableId="963197361">
    <w:abstractNumId w:val="4"/>
  </w:num>
  <w:num w:numId="10" w16cid:durableId="392043075">
    <w:abstractNumId w:val="22"/>
  </w:num>
  <w:num w:numId="11" w16cid:durableId="1571192133">
    <w:abstractNumId w:val="6"/>
  </w:num>
  <w:num w:numId="12" w16cid:durableId="1475488730">
    <w:abstractNumId w:val="0"/>
  </w:num>
  <w:num w:numId="13" w16cid:durableId="479201053">
    <w:abstractNumId w:val="16"/>
  </w:num>
  <w:num w:numId="14" w16cid:durableId="1918661725">
    <w:abstractNumId w:val="19"/>
  </w:num>
  <w:num w:numId="15" w16cid:durableId="183969233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71863835">
    <w:abstractNumId w:val="10"/>
  </w:num>
  <w:num w:numId="17" w16cid:durableId="674572901">
    <w:abstractNumId w:val="9"/>
  </w:num>
  <w:num w:numId="18" w16cid:durableId="1852641746">
    <w:abstractNumId w:val="17"/>
  </w:num>
  <w:num w:numId="19" w16cid:durableId="2056005686">
    <w:abstractNumId w:val="30"/>
  </w:num>
  <w:num w:numId="20" w16cid:durableId="1147279812">
    <w:abstractNumId w:val="12"/>
  </w:num>
  <w:num w:numId="21" w16cid:durableId="204563281">
    <w:abstractNumId w:val="38"/>
  </w:num>
  <w:num w:numId="22" w16cid:durableId="1718046154">
    <w:abstractNumId w:val="42"/>
  </w:num>
  <w:num w:numId="23" w16cid:durableId="1756321226">
    <w:abstractNumId w:val="1"/>
  </w:num>
  <w:num w:numId="24" w16cid:durableId="1851944212">
    <w:abstractNumId w:val="41"/>
  </w:num>
  <w:num w:numId="25" w16cid:durableId="1382830705">
    <w:abstractNumId w:val="28"/>
  </w:num>
  <w:num w:numId="26" w16cid:durableId="63723487">
    <w:abstractNumId w:val="37"/>
  </w:num>
  <w:num w:numId="27" w16cid:durableId="790900741">
    <w:abstractNumId w:val="15"/>
  </w:num>
  <w:num w:numId="28" w16cid:durableId="1524442513">
    <w:abstractNumId w:val="24"/>
  </w:num>
  <w:num w:numId="29" w16cid:durableId="413555545">
    <w:abstractNumId w:val="11"/>
  </w:num>
  <w:num w:numId="30" w16cid:durableId="900677991">
    <w:abstractNumId w:val="39"/>
  </w:num>
  <w:num w:numId="31" w16cid:durableId="1131171492">
    <w:abstractNumId w:val="40"/>
  </w:num>
  <w:num w:numId="32" w16cid:durableId="2026782537">
    <w:abstractNumId w:val="5"/>
  </w:num>
  <w:num w:numId="33" w16cid:durableId="575626670">
    <w:abstractNumId w:val="36"/>
  </w:num>
  <w:num w:numId="34" w16cid:durableId="1017779425">
    <w:abstractNumId w:val="23"/>
  </w:num>
  <w:num w:numId="35" w16cid:durableId="957293287">
    <w:abstractNumId w:val="43"/>
  </w:num>
  <w:num w:numId="36" w16cid:durableId="387188944">
    <w:abstractNumId w:val="3"/>
  </w:num>
  <w:num w:numId="37" w16cid:durableId="146821928">
    <w:abstractNumId w:val="20"/>
  </w:num>
  <w:num w:numId="38" w16cid:durableId="1705523737">
    <w:abstractNumId w:val="26"/>
  </w:num>
  <w:num w:numId="39" w16cid:durableId="271208777">
    <w:abstractNumId w:val="44"/>
  </w:num>
  <w:num w:numId="40" w16cid:durableId="1155531366">
    <w:abstractNumId w:val="31"/>
  </w:num>
  <w:num w:numId="41" w16cid:durableId="54165044">
    <w:abstractNumId w:val="8"/>
  </w:num>
  <w:num w:numId="42" w16cid:durableId="1992057292">
    <w:abstractNumId w:val="25"/>
  </w:num>
  <w:num w:numId="43" w16cid:durableId="1860191558">
    <w:abstractNumId w:val="18"/>
  </w:num>
  <w:num w:numId="44" w16cid:durableId="1143540653">
    <w:abstractNumId w:val="7"/>
  </w:num>
  <w:num w:numId="45" w16cid:durableId="2009481731">
    <w:abstractNumId w:val="2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2D2"/>
    <w:rsid w:val="00000029"/>
    <w:rsid w:val="00000E76"/>
    <w:rsid w:val="000016F8"/>
    <w:rsid w:val="00001AA2"/>
    <w:rsid w:val="00002DDA"/>
    <w:rsid w:val="0000366B"/>
    <w:rsid w:val="00003D8A"/>
    <w:rsid w:val="000054E4"/>
    <w:rsid w:val="00005CC9"/>
    <w:rsid w:val="00006026"/>
    <w:rsid w:val="000061C7"/>
    <w:rsid w:val="00006D33"/>
    <w:rsid w:val="00006EFE"/>
    <w:rsid w:val="00007085"/>
    <w:rsid w:val="00007499"/>
    <w:rsid w:val="00007CE1"/>
    <w:rsid w:val="00007E4B"/>
    <w:rsid w:val="00007E4D"/>
    <w:rsid w:val="00011E4C"/>
    <w:rsid w:val="00012482"/>
    <w:rsid w:val="000128E0"/>
    <w:rsid w:val="000141CE"/>
    <w:rsid w:val="00014658"/>
    <w:rsid w:val="0001600B"/>
    <w:rsid w:val="000167F5"/>
    <w:rsid w:val="00016966"/>
    <w:rsid w:val="000179D1"/>
    <w:rsid w:val="00017F6F"/>
    <w:rsid w:val="000203F9"/>
    <w:rsid w:val="0002073D"/>
    <w:rsid w:val="00020F41"/>
    <w:rsid w:val="000212BA"/>
    <w:rsid w:val="000218EE"/>
    <w:rsid w:val="000220C0"/>
    <w:rsid w:val="000226F4"/>
    <w:rsid w:val="00022CE4"/>
    <w:rsid w:val="00022EAC"/>
    <w:rsid w:val="00023C4D"/>
    <w:rsid w:val="00023C61"/>
    <w:rsid w:val="00023EBE"/>
    <w:rsid w:val="000249AD"/>
    <w:rsid w:val="00024AD3"/>
    <w:rsid w:val="00024BBD"/>
    <w:rsid w:val="0002563D"/>
    <w:rsid w:val="000269AB"/>
    <w:rsid w:val="000273A2"/>
    <w:rsid w:val="0002757F"/>
    <w:rsid w:val="0003130E"/>
    <w:rsid w:val="00031750"/>
    <w:rsid w:val="00031F12"/>
    <w:rsid w:val="00035124"/>
    <w:rsid w:val="000353FA"/>
    <w:rsid w:val="0003574F"/>
    <w:rsid w:val="0003587C"/>
    <w:rsid w:val="00035A9A"/>
    <w:rsid w:val="00035CA0"/>
    <w:rsid w:val="00035FBE"/>
    <w:rsid w:val="00036EFC"/>
    <w:rsid w:val="000372FD"/>
    <w:rsid w:val="00037A4B"/>
    <w:rsid w:val="00037C6B"/>
    <w:rsid w:val="00040057"/>
    <w:rsid w:val="000401DD"/>
    <w:rsid w:val="00040528"/>
    <w:rsid w:val="000407D5"/>
    <w:rsid w:val="00040C1F"/>
    <w:rsid w:val="00040CC1"/>
    <w:rsid w:val="00040F30"/>
    <w:rsid w:val="0004152B"/>
    <w:rsid w:val="00041B1E"/>
    <w:rsid w:val="00041CB5"/>
    <w:rsid w:val="00041E4B"/>
    <w:rsid w:val="0004263E"/>
    <w:rsid w:val="00042F68"/>
    <w:rsid w:val="000434BD"/>
    <w:rsid w:val="0004404A"/>
    <w:rsid w:val="000458BE"/>
    <w:rsid w:val="00045958"/>
    <w:rsid w:val="000460FA"/>
    <w:rsid w:val="000467A8"/>
    <w:rsid w:val="00046C98"/>
    <w:rsid w:val="00046D53"/>
    <w:rsid w:val="00047102"/>
    <w:rsid w:val="000477E3"/>
    <w:rsid w:val="00047DB3"/>
    <w:rsid w:val="0005039A"/>
    <w:rsid w:val="000510E8"/>
    <w:rsid w:val="000520C6"/>
    <w:rsid w:val="000527ED"/>
    <w:rsid w:val="00052B72"/>
    <w:rsid w:val="000530DE"/>
    <w:rsid w:val="0005351F"/>
    <w:rsid w:val="000535B9"/>
    <w:rsid w:val="00053DCE"/>
    <w:rsid w:val="00054FCF"/>
    <w:rsid w:val="000566EE"/>
    <w:rsid w:val="00057D99"/>
    <w:rsid w:val="00060171"/>
    <w:rsid w:val="00060C29"/>
    <w:rsid w:val="000610A8"/>
    <w:rsid w:val="000611FA"/>
    <w:rsid w:val="00061B20"/>
    <w:rsid w:val="00062073"/>
    <w:rsid w:val="000643A1"/>
    <w:rsid w:val="000666FB"/>
    <w:rsid w:val="000673EF"/>
    <w:rsid w:val="0006758D"/>
    <w:rsid w:val="00070C9E"/>
    <w:rsid w:val="000716EF"/>
    <w:rsid w:val="00071CB4"/>
    <w:rsid w:val="00072298"/>
    <w:rsid w:val="00072677"/>
    <w:rsid w:val="000726FC"/>
    <w:rsid w:val="00072CB6"/>
    <w:rsid w:val="0007325D"/>
    <w:rsid w:val="0007367C"/>
    <w:rsid w:val="00073AD4"/>
    <w:rsid w:val="00073B2E"/>
    <w:rsid w:val="00073BDB"/>
    <w:rsid w:val="0007431B"/>
    <w:rsid w:val="00075DE7"/>
    <w:rsid w:val="00075E43"/>
    <w:rsid w:val="00076839"/>
    <w:rsid w:val="00076ACF"/>
    <w:rsid w:val="00076BD3"/>
    <w:rsid w:val="00076BE6"/>
    <w:rsid w:val="0007735A"/>
    <w:rsid w:val="000800BD"/>
    <w:rsid w:val="00080160"/>
    <w:rsid w:val="000812AB"/>
    <w:rsid w:val="00083C13"/>
    <w:rsid w:val="00083CC1"/>
    <w:rsid w:val="00085299"/>
    <w:rsid w:val="0008725C"/>
    <w:rsid w:val="00087694"/>
    <w:rsid w:val="00087A82"/>
    <w:rsid w:val="00087ABD"/>
    <w:rsid w:val="00090539"/>
    <w:rsid w:val="000907C0"/>
    <w:rsid w:val="0009135E"/>
    <w:rsid w:val="00091917"/>
    <w:rsid w:val="00092FF6"/>
    <w:rsid w:val="0009441C"/>
    <w:rsid w:val="00095396"/>
    <w:rsid w:val="00095894"/>
    <w:rsid w:val="00095F79"/>
    <w:rsid w:val="00096457"/>
    <w:rsid w:val="00097085"/>
    <w:rsid w:val="000970BB"/>
    <w:rsid w:val="0009714C"/>
    <w:rsid w:val="0009778D"/>
    <w:rsid w:val="00097ADF"/>
    <w:rsid w:val="00097DE5"/>
    <w:rsid w:val="000A09E7"/>
    <w:rsid w:val="000A0A32"/>
    <w:rsid w:val="000A11DC"/>
    <w:rsid w:val="000A1EF4"/>
    <w:rsid w:val="000A26F9"/>
    <w:rsid w:val="000A34D8"/>
    <w:rsid w:val="000A39E7"/>
    <w:rsid w:val="000A3A7A"/>
    <w:rsid w:val="000A5F76"/>
    <w:rsid w:val="000A691C"/>
    <w:rsid w:val="000A7304"/>
    <w:rsid w:val="000A7FED"/>
    <w:rsid w:val="000B0721"/>
    <w:rsid w:val="000B0A97"/>
    <w:rsid w:val="000B0C8D"/>
    <w:rsid w:val="000B1FD4"/>
    <w:rsid w:val="000B2BC4"/>
    <w:rsid w:val="000B3A0A"/>
    <w:rsid w:val="000B3A31"/>
    <w:rsid w:val="000B4013"/>
    <w:rsid w:val="000B501E"/>
    <w:rsid w:val="000B556F"/>
    <w:rsid w:val="000B564B"/>
    <w:rsid w:val="000B5838"/>
    <w:rsid w:val="000B6546"/>
    <w:rsid w:val="000B663E"/>
    <w:rsid w:val="000B7A5C"/>
    <w:rsid w:val="000B7FF2"/>
    <w:rsid w:val="000C016B"/>
    <w:rsid w:val="000C038E"/>
    <w:rsid w:val="000C0B89"/>
    <w:rsid w:val="000C0F81"/>
    <w:rsid w:val="000C1736"/>
    <w:rsid w:val="000C17AE"/>
    <w:rsid w:val="000C1B97"/>
    <w:rsid w:val="000C1CDC"/>
    <w:rsid w:val="000C3652"/>
    <w:rsid w:val="000C3C7C"/>
    <w:rsid w:val="000C4EB8"/>
    <w:rsid w:val="000C5425"/>
    <w:rsid w:val="000C5519"/>
    <w:rsid w:val="000C62A7"/>
    <w:rsid w:val="000C6583"/>
    <w:rsid w:val="000C699C"/>
    <w:rsid w:val="000C726E"/>
    <w:rsid w:val="000D052F"/>
    <w:rsid w:val="000D0D84"/>
    <w:rsid w:val="000D0EAE"/>
    <w:rsid w:val="000D0F97"/>
    <w:rsid w:val="000D195A"/>
    <w:rsid w:val="000D1D27"/>
    <w:rsid w:val="000D2060"/>
    <w:rsid w:val="000D3945"/>
    <w:rsid w:val="000D3C41"/>
    <w:rsid w:val="000D4B33"/>
    <w:rsid w:val="000D59F1"/>
    <w:rsid w:val="000D6053"/>
    <w:rsid w:val="000D613F"/>
    <w:rsid w:val="000D6271"/>
    <w:rsid w:val="000D7D0D"/>
    <w:rsid w:val="000E049E"/>
    <w:rsid w:val="000E094D"/>
    <w:rsid w:val="000E16C5"/>
    <w:rsid w:val="000E1F4C"/>
    <w:rsid w:val="000E2132"/>
    <w:rsid w:val="000E2314"/>
    <w:rsid w:val="000E267E"/>
    <w:rsid w:val="000E33B9"/>
    <w:rsid w:val="000E3A10"/>
    <w:rsid w:val="000E4BB7"/>
    <w:rsid w:val="000E5AFE"/>
    <w:rsid w:val="000E5F84"/>
    <w:rsid w:val="000E6152"/>
    <w:rsid w:val="000E6752"/>
    <w:rsid w:val="000E6E77"/>
    <w:rsid w:val="000E6E82"/>
    <w:rsid w:val="000E6E95"/>
    <w:rsid w:val="000E7473"/>
    <w:rsid w:val="000F01D7"/>
    <w:rsid w:val="000F0FE6"/>
    <w:rsid w:val="000F1012"/>
    <w:rsid w:val="000F1797"/>
    <w:rsid w:val="000F1DC5"/>
    <w:rsid w:val="000F21B7"/>
    <w:rsid w:val="000F291F"/>
    <w:rsid w:val="000F2A7D"/>
    <w:rsid w:val="000F35F3"/>
    <w:rsid w:val="000F363F"/>
    <w:rsid w:val="000F4145"/>
    <w:rsid w:val="000F4829"/>
    <w:rsid w:val="000F49A8"/>
    <w:rsid w:val="000F54C9"/>
    <w:rsid w:val="000F718A"/>
    <w:rsid w:val="000F71C3"/>
    <w:rsid w:val="000F7CA0"/>
    <w:rsid w:val="00100B7A"/>
    <w:rsid w:val="00100DEE"/>
    <w:rsid w:val="00102C4F"/>
    <w:rsid w:val="00103EF7"/>
    <w:rsid w:val="0010430E"/>
    <w:rsid w:val="00104542"/>
    <w:rsid w:val="00105219"/>
    <w:rsid w:val="0010540C"/>
    <w:rsid w:val="00105708"/>
    <w:rsid w:val="00105A71"/>
    <w:rsid w:val="00105C23"/>
    <w:rsid w:val="00106293"/>
    <w:rsid w:val="00106D67"/>
    <w:rsid w:val="0010728D"/>
    <w:rsid w:val="00107CFC"/>
    <w:rsid w:val="00107EE2"/>
    <w:rsid w:val="0011064E"/>
    <w:rsid w:val="00110896"/>
    <w:rsid w:val="00110B18"/>
    <w:rsid w:val="00112243"/>
    <w:rsid w:val="00112CAD"/>
    <w:rsid w:val="00113780"/>
    <w:rsid w:val="0011386D"/>
    <w:rsid w:val="00113C64"/>
    <w:rsid w:val="00114E5A"/>
    <w:rsid w:val="00115201"/>
    <w:rsid w:val="0011558B"/>
    <w:rsid w:val="00115FD6"/>
    <w:rsid w:val="0011631D"/>
    <w:rsid w:val="001165B5"/>
    <w:rsid w:val="00117582"/>
    <w:rsid w:val="00117B36"/>
    <w:rsid w:val="00117CEA"/>
    <w:rsid w:val="00120017"/>
    <w:rsid w:val="0012031B"/>
    <w:rsid w:val="001218CD"/>
    <w:rsid w:val="001223CE"/>
    <w:rsid w:val="00122559"/>
    <w:rsid w:val="00122708"/>
    <w:rsid w:val="00122C48"/>
    <w:rsid w:val="00122DFC"/>
    <w:rsid w:val="001232D2"/>
    <w:rsid w:val="001234EB"/>
    <w:rsid w:val="0012359B"/>
    <w:rsid w:val="0012395F"/>
    <w:rsid w:val="0012396C"/>
    <w:rsid w:val="00123E4D"/>
    <w:rsid w:val="0012415B"/>
    <w:rsid w:val="00124C9E"/>
    <w:rsid w:val="001252C7"/>
    <w:rsid w:val="001252EE"/>
    <w:rsid w:val="001253CF"/>
    <w:rsid w:val="0012597F"/>
    <w:rsid w:val="00126001"/>
    <w:rsid w:val="001271BE"/>
    <w:rsid w:val="00127377"/>
    <w:rsid w:val="001302B0"/>
    <w:rsid w:val="001310B6"/>
    <w:rsid w:val="00131111"/>
    <w:rsid w:val="001316C7"/>
    <w:rsid w:val="00131E54"/>
    <w:rsid w:val="00132637"/>
    <w:rsid w:val="00132FF6"/>
    <w:rsid w:val="00133504"/>
    <w:rsid w:val="001357D1"/>
    <w:rsid w:val="00136C8E"/>
    <w:rsid w:val="00137660"/>
    <w:rsid w:val="00140278"/>
    <w:rsid w:val="00140681"/>
    <w:rsid w:val="00141169"/>
    <w:rsid w:val="001415A5"/>
    <w:rsid w:val="00141C40"/>
    <w:rsid w:val="001427CD"/>
    <w:rsid w:val="0014280B"/>
    <w:rsid w:val="00142DF2"/>
    <w:rsid w:val="00143399"/>
    <w:rsid w:val="001438D1"/>
    <w:rsid w:val="00143CA0"/>
    <w:rsid w:val="00144731"/>
    <w:rsid w:val="00144A1A"/>
    <w:rsid w:val="00144BE3"/>
    <w:rsid w:val="00145BAE"/>
    <w:rsid w:val="00146454"/>
    <w:rsid w:val="00146883"/>
    <w:rsid w:val="00146BCC"/>
    <w:rsid w:val="001470F6"/>
    <w:rsid w:val="00147E22"/>
    <w:rsid w:val="00147EE1"/>
    <w:rsid w:val="00152031"/>
    <w:rsid w:val="00152613"/>
    <w:rsid w:val="00152E33"/>
    <w:rsid w:val="001538CF"/>
    <w:rsid w:val="0015567B"/>
    <w:rsid w:val="00156715"/>
    <w:rsid w:val="00156C25"/>
    <w:rsid w:val="00157010"/>
    <w:rsid w:val="0015732C"/>
    <w:rsid w:val="0015746F"/>
    <w:rsid w:val="00157865"/>
    <w:rsid w:val="001579CD"/>
    <w:rsid w:val="001600A4"/>
    <w:rsid w:val="00160976"/>
    <w:rsid w:val="00161A4D"/>
    <w:rsid w:val="00161E42"/>
    <w:rsid w:val="00162F71"/>
    <w:rsid w:val="001639C5"/>
    <w:rsid w:val="00164EA4"/>
    <w:rsid w:val="00165129"/>
    <w:rsid w:val="00166B21"/>
    <w:rsid w:val="00166B66"/>
    <w:rsid w:val="00166CDE"/>
    <w:rsid w:val="00167224"/>
    <w:rsid w:val="00167936"/>
    <w:rsid w:val="00167C4B"/>
    <w:rsid w:val="00167D89"/>
    <w:rsid w:val="0017122D"/>
    <w:rsid w:val="001717FB"/>
    <w:rsid w:val="0017189E"/>
    <w:rsid w:val="00172072"/>
    <w:rsid w:val="00173035"/>
    <w:rsid w:val="00173265"/>
    <w:rsid w:val="001733E4"/>
    <w:rsid w:val="001736F9"/>
    <w:rsid w:val="00174802"/>
    <w:rsid w:val="00174979"/>
    <w:rsid w:val="00174A93"/>
    <w:rsid w:val="00175E54"/>
    <w:rsid w:val="00176D3C"/>
    <w:rsid w:val="001778B4"/>
    <w:rsid w:val="00180218"/>
    <w:rsid w:val="00180AE0"/>
    <w:rsid w:val="00182098"/>
    <w:rsid w:val="00182B46"/>
    <w:rsid w:val="001831A2"/>
    <w:rsid w:val="00183AC4"/>
    <w:rsid w:val="00183FC7"/>
    <w:rsid w:val="001855F4"/>
    <w:rsid w:val="001864CC"/>
    <w:rsid w:val="00186F38"/>
    <w:rsid w:val="00190262"/>
    <w:rsid w:val="00190266"/>
    <w:rsid w:val="0019100C"/>
    <w:rsid w:val="00191863"/>
    <w:rsid w:val="00193576"/>
    <w:rsid w:val="00193794"/>
    <w:rsid w:val="001937B9"/>
    <w:rsid w:val="0019399D"/>
    <w:rsid w:val="00193F6C"/>
    <w:rsid w:val="001940AD"/>
    <w:rsid w:val="001943C8"/>
    <w:rsid w:val="001946FB"/>
    <w:rsid w:val="001951A0"/>
    <w:rsid w:val="001957E4"/>
    <w:rsid w:val="00196789"/>
    <w:rsid w:val="00197BD4"/>
    <w:rsid w:val="00197E70"/>
    <w:rsid w:val="001A00F8"/>
    <w:rsid w:val="001A01CA"/>
    <w:rsid w:val="001A039B"/>
    <w:rsid w:val="001A1039"/>
    <w:rsid w:val="001A13A3"/>
    <w:rsid w:val="001A19D3"/>
    <w:rsid w:val="001A2610"/>
    <w:rsid w:val="001A2C1D"/>
    <w:rsid w:val="001A2CC7"/>
    <w:rsid w:val="001A2CF5"/>
    <w:rsid w:val="001A3498"/>
    <w:rsid w:val="001A4109"/>
    <w:rsid w:val="001A4DB4"/>
    <w:rsid w:val="001A4EA5"/>
    <w:rsid w:val="001A55BC"/>
    <w:rsid w:val="001A5790"/>
    <w:rsid w:val="001A5D23"/>
    <w:rsid w:val="001A5F17"/>
    <w:rsid w:val="001A689A"/>
    <w:rsid w:val="001A69EC"/>
    <w:rsid w:val="001A6EC8"/>
    <w:rsid w:val="001B013B"/>
    <w:rsid w:val="001B028A"/>
    <w:rsid w:val="001B10C0"/>
    <w:rsid w:val="001B1A97"/>
    <w:rsid w:val="001B228D"/>
    <w:rsid w:val="001B2353"/>
    <w:rsid w:val="001B2B72"/>
    <w:rsid w:val="001B3959"/>
    <w:rsid w:val="001B3E25"/>
    <w:rsid w:val="001B43A2"/>
    <w:rsid w:val="001B44A4"/>
    <w:rsid w:val="001B4538"/>
    <w:rsid w:val="001B5013"/>
    <w:rsid w:val="001B52C6"/>
    <w:rsid w:val="001B634E"/>
    <w:rsid w:val="001B63EA"/>
    <w:rsid w:val="001B69E4"/>
    <w:rsid w:val="001C01FD"/>
    <w:rsid w:val="001C0583"/>
    <w:rsid w:val="001C150D"/>
    <w:rsid w:val="001C1681"/>
    <w:rsid w:val="001C20B4"/>
    <w:rsid w:val="001C2196"/>
    <w:rsid w:val="001C2F55"/>
    <w:rsid w:val="001C3196"/>
    <w:rsid w:val="001C3527"/>
    <w:rsid w:val="001C3B2D"/>
    <w:rsid w:val="001C3C92"/>
    <w:rsid w:val="001C456E"/>
    <w:rsid w:val="001C69FE"/>
    <w:rsid w:val="001C6EAF"/>
    <w:rsid w:val="001C7195"/>
    <w:rsid w:val="001C72EB"/>
    <w:rsid w:val="001C798A"/>
    <w:rsid w:val="001C79F8"/>
    <w:rsid w:val="001D02B4"/>
    <w:rsid w:val="001D06D9"/>
    <w:rsid w:val="001D1782"/>
    <w:rsid w:val="001D1845"/>
    <w:rsid w:val="001D2087"/>
    <w:rsid w:val="001D208B"/>
    <w:rsid w:val="001D2136"/>
    <w:rsid w:val="001D2D50"/>
    <w:rsid w:val="001D2FFE"/>
    <w:rsid w:val="001D36AA"/>
    <w:rsid w:val="001D3A52"/>
    <w:rsid w:val="001D3DE9"/>
    <w:rsid w:val="001D3F9A"/>
    <w:rsid w:val="001D41E4"/>
    <w:rsid w:val="001D44E3"/>
    <w:rsid w:val="001D4B22"/>
    <w:rsid w:val="001D4D72"/>
    <w:rsid w:val="001D4EAC"/>
    <w:rsid w:val="001D518A"/>
    <w:rsid w:val="001D5C8D"/>
    <w:rsid w:val="001D5F9C"/>
    <w:rsid w:val="001D653B"/>
    <w:rsid w:val="001D6975"/>
    <w:rsid w:val="001E0424"/>
    <w:rsid w:val="001E0A9F"/>
    <w:rsid w:val="001E0F01"/>
    <w:rsid w:val="001E176C"/>
    <w:rsid w:val="001E1B8A"/>
    <w:rsid w:val="001E1BB5"/>
    <w:rsid w:val="001E1F52"/>
    <w:rsid w:val="001E1FCA"/>
    <w:rsid w:val="001E21BA"/>
    <w:rsid w:val="001E2C56"/>
    <w:rsid w:val="001E2F9E"/>
    <w:rsid w:val="001E3F4E"/>
    <w:rsid w:val="001E3F91"/>
    <w:rsid w:val="001E4479"/>
    <w:rsid w:val="001E454D"/>
    <w:rsid w:val="001E4CB2"/>
    <w:rsid w:val="001E4FE2"/>
    <w:rsid w:val="001E52EA"/>
    <w:rsid w:val="001E594F"/>
    <w:rsid w:val="001E5C1E"/>
    <w:rsid w:val="001E6D5B"/>
    <w:rsid w:val="001E785E"/>
    <w:rsid w:val="001E7E1D"/>
    <w:rsid w:val="001E7E95"/>
    <w:rsid w:val="001F01D4"/>
    <w:rsid w:val="001F22C4"/>
    <w:rsid w:val="001F2449"/>
    <w:rsid w:val="001F2662"/>
    <w:rsid w:val="001F292C"/>
    <w:rsid w:val="001F30B3"/>
    <w:rsid w:val="001F3E8B"/>
    <w:rsid w:val="001F4938"/>
    <w:rsid w:val="001F4CEE"/>
    <w:rsid w:val="001F4D79"/>
    <w:rsid w:val="001F5037"/>
    <w:rsid w:val="001F6757"/>
    <w:rsid w:val="001F7132"/>
    <w:rsid w:val="001F72FF"/>
    <w:rsid w:val="002001C1"/>
    <w:rsid w:val="002001F2"/>
    <w:rsid w:val="00200A76"/>
    <w:rsid w:val="00200FD6"/>
    <w:rsid w:val="0020109D"/>
    <w:rsid w:val="002010CF"/>
    <w:rsid w:val="002022AB"/>
    <w:rsid w:val="0020267B"/>
    <w:rsid w:val="00203344"/>
    <w:rsid w:val="00203FD4"/>
    <w:rsid w:val="002057A9"/>
    <w:rsid w:val="00205912"/>
    <w:rsid w:val="00205D7E"/>
    <w:rsid w:val="002064F5"/>
    <w:rsid w:val="00206778"/>
    <w:rsid w:val="0020711D"/>
    <w:rsid w:val="00207440"/>
    <w:rsid w:val="00207A55"/>
    <w:rsid w:val="00207CDA"/>
    <w:rsid w:val="002107A9"/>
    <w:rsid w:val="00210D52"/>
    <w:rsid w:val="00212456"/>
    <w:rsid w:val="00212F2B"/>
    <w:rsid w:val="00213DA9"/>
    <w:rsid w:val="00214079"/>
    <w:rsid w:val="002144BC"/>
    <w:rsid w:val="002144CA"/>
    <w:rsid w:val="0021498F"/>
    <w:rsid w:val="0021509D"/>
    <w:rsid w:val="00215CD2"/>
    <w:rsid w:val="0021603D"/>
    <w:rsid w:val="00216B95"/>
    <w:rsid w:val="0021720C"/>
    <w:rsid w:val="00217BBC"/>
    <w:rsid w:val="00217FF0"/>
    <w:rsid w:val="00220036"/>
    <w:rsid w:val="002209C9"/>
    <w:rsid w:val="00220BF0"/>
    <w:rsid w:val="0022113E"/>
    <w:rsid w:val="00221689"/>
    <w:rsid w:val="00221D2F"/>
    <w:rsid w:val="00221F2B"/>
    <w:rsid w:val="002226C9"/>
    <w:rsid w:val="00222BC5"/>
    <w:rsid w:val="00222F4D"/>
    <w:rsid w:val="00222FE0"/>
    <w:rsid w:val="002231EE"/>
    <w:rsid w:val="00223256"/>
    <w:rsid w:val="00223674"/>
    <w:rsid w:val="002236C2"/>
    <w:rsid w:val="002246BF"/>
    <w:rsid w:val="00224A29"/>
    <w:rsid w:val="00225068"/>
    <w:rsid w:val="00226F6A"/>
    <w:rsid w:val="0022724E"/>
    <w:rsid w:val="0022746D"/>
    <w:rsid w:val="0022784B"/>
    <w:rsid w:val="002306C0"/>
    <w:rsid w:val="00231EC4"/>
    <w:rsid w:val="00232A01"/>
    <w:rsid w:val="00232DCD"/>
    <w:rsid w:val="00232FDB"/>
    <w:rsid w:val="0023347A"/>
    <w:rsid w:val="0023365C"/>
    <w:rsid w:val="00233F47"/>
    <w:rsid w:val="00233F5E"/>
    <w:rsid w:val="00234E4F"/>
    <w:rsid w:val="002353A2"/>
    <w:rsid w:val="002366A1"/>
    <w:rsid w:val="00237083"/>
    <w:rsid w:val="002376BA"/>
    <w:rsid w:val="002378AD"/>
    <w:rsid w:val="00237E4C"/>
    <w:rsid w:val="002401D9"/>
    <w:rsid w:val="00240ABB"/>
    <w:rsid w:val="00241225"/>
    <w:rsid w:val="0024142E"/>
    <w:rsid w:val="00241F4B"/>
    <w:rsid w:val="00242412"/>
    <w:rsid w:val="00242415"/>
    <w:rsid w:val="002426A4"/>
    <w:rsid w:val="002434B4"/>
    <w:rsid w:val="002440AE"/>
    <w:rsid w:val="00244470"/>
    <w:rsid w:val="002448FC"/>
    <w:rsid w:val="002456B2"/>
    <w:rsid w:val="00246BEE"/>
    <w:rsid w:val="00246CD2"/>
    <w:rsid w:val="0025005E"/>
    <w:rsid w:val="002501B3"/>
    <w:rsid w:val="00250CB0"/>
    <w:rsid w:val="002517A1"/>
    <w:rsid w:val="002524A7"/>
    <w:rsid w:val="00252598"/>
    <w:rsid w:val="00253130"/>
    <w:rsid w:val="0025316E"/>
    <w:rsid w:val="002543F7"/>
    <w:rsid w:val="00255A0B"/>
    <w:rsid w:val="00255B11"/>
    <w:rsid w:val="00257334"/>
    <w:rsid w:val="00257862"/>
    <w:rsid w:val="00257B1B"/>
    <w:rsid w:val="0026127A"/>
    <w:rsid w:val="0026194E"/>
    <w:rsid w:val="00261C07"/>
    <w:rsid w:val="00261F13"/>
    <w:rsid w:val="0026204E"/>
    <w:rsid w:val="00262265"/>
    <w:rsid w:val="00262DC9"/>
    <w:rsid w:val="00263B26"/>
    <w:rsid w:val="00265B9D"/>
    <w:rsid w:val="00265C63"/>
    <w:rsid w:val="00266100"/>
    <w:rsid w:val="00270176"/>
    <w:rsid w:val="002708C6"/>
    <w:rsid w:val="00271579"/>
    <w:rsid w:val="00272C4D"/>
    <w:rsid w:val="002734BD"/>
    <w:rsid w:val="0027377D"/>
    <w:rsid w:val="00273ACB"/>
    <w:rsid w:val="00274506"/>
    <w:rsid w:val="002748E7"/>
    <w:rsid w:val="00274B64"/>
    <w:rsid w:val="00275AE3"/>
    <w:rsid w:val="00275B25"/>
    <w:rsid w:val="00275E75"/>
    <w:rsid w:val="00276DA8"/>
    <w:rsid w:val="00277619"/>
    <w:rsid w:val="00277CF0"/>
    <w:rsid w:val="00280177"/>
    <w:rsid w:val="0028019A"/>
    <w:rsid w:val="002801C7"/>
    <w:rsid w:val="00280823"/>
    <w:rsid w:val="0028136C"/>
    <w:rsid w:val="002817F7"/>
    <w:rsid w:val="00282256"/>
    <w:rsid w:val="00282D9A"/>
    <w:rsid w:val="002832AC"/>
    <w:rsid w:val="002836DE"/>
    <w:rsid w:val="00283DDE"/>
    <w:rsid w:val="0028611D"/>
    <w:rsid w:val="00286614"/>
    <w:rsid w:val="0028679D"/>
    <w:rsid w:val="00287137"/>
    <w:rsid w:val="0028790C"/>
    <w:rsid w:val="002902C4"/>
    <w:rsid w:val="00290898"/>
    <w:rsid w:val="00291338"/>
    <w:rsid w:val="002917A5"/>
    <w:rsid w:val="002918C7"/>
    <w:rsid w:val="0029258D"/>
    <w:rsid w:val="0029322D"/>
    <w:rsid w:val="00293BFA"/>
    <w:rsid w:val="002943C4"/>
    <w:rsid w:val="00294B25"/>
    <w:rsid w:val="00295E89"/>
    <w:rsid w:val="00296397"/>
    <w:rsid w:val="0029653E"/>
    <w:rsid w:val="00296940"/>
    <w:rsid w:val="00296F39"/>
    <w:rsid w:val="00297755"/>
    <w:rsid w:val="00297E18"/>
    <w:rsid w:val="002A0B40"/>
    <w:rsid w:val="002A0CBE"/>
    <w:rsid w:val="002A0EBB"/>
    <w:rsid w:val="002A29BB"/>
    <w:rsid w:val="002A2A90"/>
    <w:rsid w:val="002A306D"/>
    <w:rsid w:val="002A32C0"/>
    <w:rsid w:val="002A3A7E"/>
    <w:rsid w:val="002A3D0C"/>
    <w:rsid w:val="002A40B5"/>
    <w:rsid w:val="002A42B9"/>
    <w:rsid w:val="002A457E"/>
    <w:rsid w:val="002A585F"/>
    <w:rsid w:val="002A60A3"/>
    <w:rsid w:val="002A60B1"/>
    <w:rsid w:val="002A623B"/>
    <w:rsid w:val="002A66ED"/>
    <w:rsid w:val="002A6AE1"/>
    <w:rsid w:val="002A6DCD"/>
    <w:rsid w:val="002A771B"/>
    <w:rsid w:val="002A7768"/>
    <w:rsid w:val="002A7E8B"/>
    <w:rsid w:val="002B024C"/>
    <w:rsid w:val="002B034B"/>
    <w:rsid w:val="002B09F2"/>
    <w:rsid w:val="002B1194"/>
    <w:rsid w:val="002B1419"/>
    <w:rsid w:val="002B25A7"/>
    <w:rsid w:val="002B26F4"/>
    <w:rsid w:val="002B2ACA"/>
    <w:rsid w:val="002B33AB"/>
    <w:rsid w:val="002B3E29"/>
    <w:rsid w:val="002B4F2C"/>
    <w:rsid w:val="002B4F4F"/>
    <w:rsid w:val="002B55C1"/>
    <w:rsid w:val="002B59BC"/>
    <w:rsid w:val="002B5E06"/>
    <w:rsid w:val="002B7966"/>
    <w:rsid w:val="002B7976"/>
    <w:rsid w:val="002B7B13"/>
    <w:rsid w:val="002B7CC0"/>
    <w:rsid w:val="002B8107"/>
    <w:rsid w:val="002C00BB"/>
    <w:rsid w:val="002C0189"/>
    <w:rsid w:val="002C079A"/>
    <w:rsid w:val="002C0C8C"/>
    <w:rsid w:val="002C10B6"/>
    <w:rsid w:val="002C1546"/>
    <w:rsid w:val="002C1845"/>
    <w:rsid w:val="002C1A24"/>
    <w:rsid w:val="002C2714"/>
    <w:rsid w:val="002C36C8"/>
    <w:rsid w:val="002C3928"/>
    <w:rsid w:val="002C493B"/>
    <w:rsid w:val="002C5581"/>
    <w:rsid w:val="002C5F60"/>
    <w:rsid w:val="002C5FE2"/>
    <w:rsid w:val="002C66C4"/>
    <w:rsid w:val="002C6E91"/>
    <w:rsid w:val="002C704B"/>
    <w:rsid w:val="002C7E9E"/>
    <w:rsid w:val="002D00C5"/>
    <w:rsid w:val="002D0549"/>
    <w:rsid w:val="002D148B"/>
    <w:rsid w:val="002D16CC"/>
    <w:rsid w:val="002D17DE"/>
    <w:rsid w:val="002D1A47"/>
    <w:rsid w:val="002D6CA3"/>
    <w:rsid w:val="002D6F84"/>
    <w:rsid w:val="002D77CE"/>
    <w:rsid w:val="002D7F6E"/>
    <w:rsid w:val="002E0267"/>
    <w:rsid w:val="002E041F"/>
    <w:rsid w:val="002E04E1"/>
    <w:rsid w:val="002E1081"/>
    <w:rsid w:val="002E1F3C"/>
    <w:rsid w:val="002E3E76"/>
    <w:rsid w:val="002E46FA"/>
    <w:rsid w:val="002E5A45"/>
    <w:rsid w:val="002E5EB0"/>
    <w:rsid w:val="002E6197"/>
    <w:rsid w:val="002E66A1"/>
    <w:rsid w:val="002E6C34"/>
    <w:rsid w:val="002E6D2C"/>
    <w:rsid w:val="002E7999"/>
    <w:rsid w:val="002E7CFD"/>
    <w:rsid w:val="002F04EC"/>
    <w:rsid w:val="002F0A79"/>
    <w:rsid w:val="002F14C7"/>
    <w:rsid w:val="002F157D"/>
    <w:rsid w:val="002F1809"/>
    <w:rsid w:val="002F19D0"/>
    <w:rsid w:val="002F2AD9"/>
    <w:rsid w:val="002F2D18"/>
    <w:rsid w:val="002F2FE6"/>
    <w:rsid w:val="002F2FF5"/>
    <w:rsid w:val="002F3421"/>
    <w:rsid w:val="002F3DAF"/>
    <w:rsid w:val="002F3E6F"/>
    <w:rsid w:val="002F44A9"/>
    <w:rsid w:val="002F5063"/>
    <w:rsid w:val="002F56F3"/>
    <w:rsid w:val="002F5BFD"/>
    <w:rsid w:val="002F5F8E"/>
    <w:rsid w:val="002F66BD"/>
    <w:rsid w:val="002F6B1D"/>
    <w:rsid w:val="002F7F6A"/>
    <w:rsid w:val="003000DB"/>
    <w:rsid w:val="003006B2"/>
    <w:rsid w:val="00300BEA"/>
    <w:rsid w:val="003011FD"/>
    <w:rsid w:val="003014A9"/>
    <w:rsid w:val="00302177"/>
    <w:rsid w:val="00302199"/>
    <w:rsid w:val="00302E4C"/>
    <w:rsid w:val="00303171"/>
    <w:rsid w:val="00304344"/>
    <w:rsid w:val="0030448C"/>
    <w:rsid w:val="00304516"/>
    <w:rsid w:val="003049E9"/>
    <w:rsid w:val="00304C50"/>
    <w:rsid w:val="0030500D"/>
    <w:rsid w:val="00305D8B"/>
    <w:rsid w:val="003065F3"/>
    <w:rsid w:val="00306D6B"/>
    <w:rsid w:val="00306EC1"/>
    <w:rsid w:val="00306FA9"/>
    <w:rsid w:val="00307B4C"/>
    <w:rsid w:val="00310DBF"/>
    <w:rsid w:val="003124EB"/>
    <w:rsid w:val="003124F9"/>
    <w:rsid w:val="00313155"/>
    <w:rsid w:val="00313EE9"/>
    <w:rsid w:val="00314345"/>
    <w:rsid w:val="00315737"/>
    <w:rsid w:val="00315CFD"/>
    <w:rsid w:val="00315E76"/>
    <w:rsid w:val="00315F8D"/>
    <w:rsid w:val="003161BB"/>
    <w:rsid w:val="00316880"/>
    <w:rsid w:val="00317654"/>
    <w:rsid w:val="00317BB9"/>
    <w:rsid w:val="00317F96"/>
    <w:rsid w:val="0032003B"/>
    <w:rsid w:val="00320174"/>
    <w:rsid w:val="0032043C"/>
    <w:rsid w:val="003218AF"/>
    <w:rsid w:val="00322A89"/>
    <w:rsid w:val="00322BE5"/>
    <w:rsid w:val="00324581"/>
    <w:rsid w:val="00324853"/>
    <w:rsid w:val="00325568"/>
    <w:rsid w:val="003257B6"/>
    <w:rsid w:val="00326097"/>
    <w:rsid w:val="00326421"/>
    <w:rsid w:val="00326AA0"/>
    <w:rsid w:val="00326F98"/>
    <w:rsid w:val="003276B2"/>
    <w:rsid w:val="00327EE4"/>
    <w:rsid w:val="0033009D"/>
    <w:rsid w:val="00331709"/>
    <w:rsid w:val="00331979"/>
    <w:rsid w:val="00331D06"/>
    <w:rsid w:val="00332046"/>
    <w:rsid w:val="0033419C"/>
    <w:rsid w:val="00334FCC"/>
    <w:rsid w:val="00335167"/>
    <w:rsid w:val="00335A12"/>
    <w:rsid w:val="00335EF3"/>
    <w:rsid w:val="0033754D"/>
    <w:rsid w:val="00337C87"/>
    <w:rsid w:val="00337DC7"/>
    <w:rsid w:val="00340272"/>
    <w:rsid w:val="00340681"/>
    <w:rsid w:val="00340FE9"/>
    <w:rsid w:val="003421B8"/>
    <w:rsid w:val="00343AA5"/>
    <w:rsid w:val="00344647"/>
    <w:rsid w:val="003446DC"/>
    <w:rsid w:val="003447B0"/>
    <w:rsid w:val="00345DBC"/>
    <w:rsid w:val="00346489"/>
    <w:rsid w:val="0034687C"/>
    <w:rsid w:val="00346B86"/>
    <w:rsid w:val="00347326"/>
    <w:rsid w:val="00347330"/>
    <w:rsid w:val="003473F8"/>
    <w:rsid w:val="00347BF0"/>
    <w:rsid w:val="00350199"/>
    <w:rsid w:val="003517BD"/>
    <w:rsid w:val="00351B33"/>
    <w:rsid w:val="00351D49"/>
    <w:rsid w:val="00351E3E"/>
    <w:rsid w:val="003523E4"/>
    <w:rsid w:val="003523E5"/>
    <w:rsid w:val="00352742"/>
    <w:rsid w:val="00353394"/>
    <w:rsid w:val="00353724"/>
    <w:rsid w:val="00353C67"/>
    <w:rsid w:val="0035440D"/>
    <w:rsid w:val="0035468B"/>
    <w:rsid w:val="00354E25"/>
    <w:rsid w:val="00354EFB"/>
    <w:rsid w:val="003551D5"/>
    <w:rsid w:val="00355452"/>
    <w:rsid w:val="003555CD"/>
    <w:rsid w:val="00355C87"/>
    <w:rsid w:val="00357075"/>
    <w:rsid w:val="003574E5"/>
    <w:rsid w:val="00357DE6"/>
    <w:rsid w:val="00360C81"/>
    <w:rsid w:val="00361385"/>
    <w:rsid w:val="00361546"/>
    <w:rsid w:val="00361648"/>
    <w:rsid w:val="00361903"/>
    <w:rsid w:val="00361C6D"/>
    <w:rsid w:val="003623B9"/>
    <w:rsid w:val="0036244E"/>
    <w:rsid w:val="00362587"/>
    <w:rsid w:val="00362842"/>
    <w:rsid w:val="00362916"/>
    <w:rsid w:val="0036301D"/>
    <w:rsid w:val="0036316A"/>
    <w:rsid w:val="00363AE1"/>
    <w:rsid w:val="00363B4F"/>
    <w:rsid w:val="00364826"/>
    <w:rsid w:val="00364F92"/>
    <w:rsid w:val="00365B17"/>
    <w:rsid w:val="00366116"/>
    <w:rsid w:val="0036669E"/>
    <w:rsid w:val="00366E78"/>
    <w:rsid w:val="003678E7"/>
    <w:rsid w:val="0037084A"/>
    <w:rsid w:val="00370F46"/>
    <w:rsid w:val="00370F87"/>
    <w:rsid w:val="00371349"/>
    <w:rsid w:val="003716CF"/>
    <w:rsid w:val="003718A9"/>
    <w:rsid w:val="00371A14"/>
    <w:rsid w:val="00372DA1"/>
    <w:rsid w:val="00372F1D"/>
    <w:rsid w:val="003735AC"/>
    <w:rsid w:val="003736EF"/>
    <w:rsid w:val="00374494"/>
    <w:rsid w:val="0037538C"/>
    <w:rsid w:val="00375608"/>
    <w:rsid w:val="00375BA4"/>
    <w:rsid w:val="00376E61"/>
    <w:rsid w:val="0037794D"/>
    <w:rsid w:val="00380E79"/>
    <w:rsid w:val="003812BA"/>
    <w:rsid w:val="0038182B"/>
    <w:rsid w:val="00381DE5"/>
    <w:rsid w:val="003820C4"/>
    <w:rsid w:val="00382CB0"/>
    <w:rsid w:val="00382F88"/>
    <w:rsid w:val="0038497D"/>
    <w:rsid w:val="0038506C"/>
    <w:rsid w:val="003851CA"/>
    <w:rsid w:val="003851D5"/>
    <w:rsid w:val="00385723"/>
    <w:rsid w:val="00386B1F"/>
    <w:rsid w:val="00386CA3"/>
    <w:rsid w:val="003879C1"/>
    <w:rsid w:val="0039006C"/>
    <w:rsid w:val="003904DC"/>
    <w:rsid w:val="00390510"/>
    <w:rsid w:val="003916C2"/>
    <w:rsid w:val="00391E66"/>
    <w:rsid w:val="003922BA"/>
    <w:rsid w:val="003923B8"/>
    <w:rsid w:val="00392D92"/>
    <w:rsid w:val="003931AA"/>
    <w:rsid w:val="003932F0"/>
    <w:rsid w:val="00395041"/>
    <w:rsid w:val="00395D0F"/>
    <w:rsid w:val="00396405"/>
    <w:rsid w:val="003973BC"/>
    <w:rsid w:val="003975FA"/>
    <w:rsid w:val="00397842"/>
    <w:rsid w:val="003A044D"/>
    <w:rsid w:val="003A04DC"/>
    <w:rsid w:val="003A0782"/>
    <w:rsid w:val="003A0878"/>
    <w:rsid w:val="003A0B74"/>
    <w:rsid w:val="003A1988"/>
    <w:rsid w:val="003A19A3"/>
    <w:rsid w:val="003A1C1F"/>
    <w:rsid w:val="003A2190"/>
    <w:rsid w:val="003A2D88"/>
    <w:rsid w:val="003A37DF"/>
    <w:rsid w:val="003A3A21"/>
    <w:rsid w:val="003A40B2"/>
    <w:rsid w:val="003A4D60"/>
    <w:rsid w:val="003A4F47"/>
    <w:rsid w:val="003A564A"/>
    <w:rsid w:val="003A5805"/>
    <w:rsid w:val="003B139D"/>
    <w:rsid w:val="003B14F9"/>
    <w:rsid w:val="003B1D4A"/>
    <w:rsid w:val="003B2B5D"/>
    <w:rsid w:val="003B36BD"/>
    <w:rsid w:val="003B3CC9"/>
    <w:rsid w:val="003B403C"/>
    <w:rsid w:val="003B4368"/>
    <w:rsid w:val="003B4772"/>
    <w:rsid w:val="003B4ED3"/>
    <w:rsid w:val="003B50B4"/>
    <w:rsid w:val="003B5113"/>
    <w:rsid w:val="003B5259"/>
    <w:rsid w:val="003B55F2"/>
    <w:rsid w:val="003B5CF5"/>
    <w:rsid w:val="003B5E00"/>
    <w:rsid w:val="003B6C19"/>
    <w:rsid w:val="003B75A9"/>
    <w:rsid w:val="003B7C79"/>
    <w:rsid w:val="003C048F"/>
    <w:rsid w:val="003C0D0C"/>
    <w:rsid w:val="003C1F26"/>
    <w:rsid w:val="003C2070"/>
    <w:rsid w:val="003C2957"/>
    <w:rsid w:val="003C2EA8"/>
    <w:rsid w:val="003C3519"/>
    <w:rsid w:val="003C39BF"/>
    <w:rsid w:val="003C39DD"/>
    <w:rsid w:val="003C3B27"/>
    <w:rsid w:val="003C4CEB"/>
    <w:rsid w:val="003C50E1"/>
    <w:rsid w:val="003C58BC"/>
    <w:rsid w:val="003C5A8E"/>
    <w:rsid w:val="003C5B94"/>
    <w:rsid w:val="003C5D6C"/>
    <w:rsid w:val="003C62BD"/>
    <w:rsid w:val="003C7402"/>
    <w:rsid w:val="003C7957"/>
    <w:rsid w:val="003D06E5"/>
    <w:rsid w:val="003D09EA"/>
    <w:rsid w:val="003D0D2F"/>
    <w:rsid w:val="003D0FFD"/>
    <w:rsid w:val="003D1184"/>
    <w:rsid w:val="003D11A5"/>
    <w:rsid w:val="003D15A8"/>
    <w:rsid w:val="003D1907"/>
    <w:rsid w:val="003D4852"/>
    <w:rsid w:val="003D4C21"/>
    <w:rsid w:val="003D5314"/>
    <w:rsid w:val="003D5F7C"/>
    <w:rsid w:val="003D62B7"/>
    <w:rsid w:val="003D68C4"/>
    <w:rsid w:val="003D6BC4"/>
    <w:rsid w:val="003D763B"/>
    <w:rsid w:val="003D7C39"/>
    <w:rsid w:val="003E0BBE"/>
    <w:rsid w:val="003E19D1"/>
    <w:rsid w:val="003E2240"/>
    <w:rsid w:val="003E2C40"/>
    <w:rsid w:val="003E313B"/>
    <w:rsid w:val="003E3A0D"/>
    <w:rsid w:val="003E3AAC"/>
    <w:rsid w:val="003E3C49"/>
    <w:rsid w:val="003E3CDA"/>
    <w:rsid w:val="003E3F1C"/>
    <w:rsid w:val="003E44AF"/>
    <w:rsid w:val="003E4E29"/>
    <w:rsid w:val="003E53D5"/>
    <w:rsid w:val="003E6833"/>
    <w:rsid w:val="003E6EC5"/>
    <w:rsid w:val="003E7062"/>
    <w:rsid w:val="003E70E8"/>
    <w:rsid w:val="003E7D8A"/>
    <w:rsid w:val="003F0C82"/>
    <w:rsid w:val="003F102F"/>
    <w:rsid w:val="003F179D"/>
    <w:rsid w:val="003F19CF"/>
    <w:rsid w:val="003F24E0"/>
    <w:rsid w:val="003F26D9"/>
    <w:rsid w:val="003F34F7"/>
    <w:rsid w:val="003F43F3"/>
    <w:rsid w:val="003F48AF"/>
    <w:rsid w:val="003F54DB"/>
    <w:rsid w:val="003F57E3"/>
    <w:rsid w:val="003F5ECF"/>
    <w:rsid w:val="003F609A"/>
    <w:rsid w:val="003F6317"/>
    <w:rsid w:val="003F6CF6"/>
    <w:rsid w:val="003F6FA7"/>
    <w:rsid w:val="003F7063"/>
    <w:rsid w:val="003F7282"/>
    <w:rsid w:val="003F76D4"/>
    <w:rsid w:val="0040077C"/>
    <w:rsid w:val="004009F9"/>
    <w:rsid w:val="00400BA6"/>
    <w:rsid w:val="00401267"/>
    <w:rsid w:val="00401868"/>
    <w:rsid w:val="00401FC4"/>
    <w:rsid w:val="00402352"/>
    <w:rsid w:val="004029C6"/>
    <w:rsid w:val="00402A10"/>
    <w:rsid w:val="00402A54"/>
    <w:rsid w:val="00402C5D"/>
    <w:rsid w:val="0040398A"/>
    <w:rsid w:val="00403C76"/>
    <w:rsid w:val="0040457C"/>
    <w:rsid w:val="00404A63"/>
    <w:rsid w:val="00404A85"/>
    <w:rsid w:val="0040534C"/>
    <w:rsid w:val="0040562B"/>
    <w:rsid w:val="00405A59"/>
    <w:rsid w:val="004063FE"/>
    <w:rsid w:val="00406A3D"/>
    <w:rsid w:val="004103AD"/>
    <w:rsid w:val="0041054A"/>
    <w:rsid w:val="004106E9"/>
    <w:rsid w:val="00410D6E"/>
    <w:rsid w:val="004113A5"/>
    <w:rsid w:val="004115E3"/>
    <w:rsid w:val="0041176A"/>
    <w:rsid w:val="0041194F"/>
    <w:rsid w:val="00411A78"/>
    <w:rsid w:val="0041217D"/>
    <w:rsid w:val="004121C1"/>
    <w:rsid w:val="0041351E"/>
    <w:rsid w:val="0041379D"/>
    <w:rsid w:val="004139F7"/>
    <w:rsid w:val="00414B6C"/>
    <w:rsid w:val="00414D2B"/>
    <w:rsid w:val="004151D4"/>
    <w:rsid w:val="00415555"/>
    <w:rsid w:val="00415AA4"/>
    <w:rsid w:val="00415E80"/>
    <w:rsid w:val="0041666B"/>
    <w:rsid w:val="00416F64"/>
    <w:rsid w:val="00417B44"/>
    <w:rsid w:val="00420B8C"/>
    <w:rsid w:val="00420D68"/>
    <w:rsid w:val="00420F7E"/>
    <w:rsid w:val="00421161"/>
    <w:rsid w:val="0042132F"/>
    <w:rsid w:val="0042197D"/>
    <w:rsid w:val="00422271"/>
    <w:rsid w:val="004227C3"/>
    <w:rsid w:val="004232E1"/>
    <w:rsid w:val="00424542"/>
    <w:rsid w:val="00424DD4"/>
    <w:rsid w:val="00425251"/>
    <w:rsid w:val="004257AA"/>
    <w:rsid w:val="0042621D"/>
    <w:rsid w:val="0042701A"/>
    <w:rsid w:val="004272EF"/>
    <w:rsid w:val="004306D0"/>
    <w:rsid w:val="004307F1"/>
    <w:rsid w:val="004316BA"/>
    <w:rsid w:val="004317FA"/>
    <w:rsid w:val="00431851"/>
    <w:rsid w:val="0043249B"/>
    <w:rsid w:val="0043332A"/>
    <w:rsid w:val="00433AAF"/>
    <w:rsid w:val="00434C32"/>
    <w:rsid w:val="00435B8D"/>
    <w:rsid w:val="00436132"/>
    <w:rsid w:val="004369AB"/>
    <w:rsid w:val="004370A9"/>
    <w:rsid w:val="00440395"/>
    <w:rsid w:val="00440948"/>
    <w:rsid w:val="00440BE4"/>
    <w:rsid w:val="00440C28"/>
    <w:rsid w:val="00441932"/>
    <w:rsid w:val="00441958"/>
    <w:rsid w:val="00441A68"/>
    <w:rsid w:val="00441C30"/>
    <w:rsid w:val="00441CA5"/>
    <w:rsid w:val="00442708"/>
    <w:rsid w:val="0044298C"/>
    <w:rsid w:val="004433D9"/>
    <w:rsid w:val="0044348F"/>
    <w:rsid w:val="00443B1E"/>
    <w:rsid w:val="00444774"/>
    <w:rsid w:val="00444AA8"/>
    <w:rsid w:val="00445244"/>
    <w:rsid w:val="00445B6E"/>
    <w:rsid w:val="00445F75"/>
    <w:rsid w:val="00447013"/>
    <w:rsid w:val="0044708C"/>
    <w:rsid w:val="004509B3"/>
    <w:rsid w:val="00450FC6"/>
    <w:rsid w:val="004516FA"/>
    <w:rsid w:val="004520C4"/>
    <w:rsid w:val="00452E10"/>
    <w:rsid w:val="004532F3"/>
    <w:rsid w:val="004538FB"/>
    <w:rsid w:val="00454B01"/>
    <w:rsid w:val="004551C5"/>
    <w:rsid w:val="00456CF2"/>
    <w:rsid w:val="004574A8"/>
    <w:rsid w:val="00462569"/>
    <w:rsid w:val="0046279C"/>
    <w:rsid w:val="00462925"/>
    <w:rsid w:val="004633FD"/>
    <w:rsid w:val="00463F0A"/>
    <w:rsid w:val="00464736"/>
    <w:rsid w:val="0046493F"/>
    <w:rsid w:val="00464B39"/>
    <w:rsid w:val="004654AC"/>
    <w:rsid w:val="004666E7"/>
    <w:rsid w:val="0046748B"/>
    <w:rsid w:val="00467503"/>
    <w:rsid w:val="00467567"/>
    <w:rsid w:val="00467F38"/>
    <w:rsid w:val="00471115"/>
    <w:rsid w:val="00471769"/>
    <w:rsid w:val="00471A3C"/>
    <w:rsid w:val="00471D66"/>
    <w:rsid w:val="00471E79"/>
    <w:rsid w:val="0047248B"/>
    <w:rsid w:val="00472FBB"/>
    <w:rsid w:val="00473123"/>
    <w:rsid w:val="00473EB2"/>
    <w:rsid w:val="00474A88"/>
    <w:rsid w:val="00474B62"/>
    <w:rsid w:val="00474FF1"/>
    <w:rsid w:val="004757A0"/>
    <w:rsid w:val="00475E03"/>
    <w:rsid w:val="004762D5"/>
    <w:rsid w:val="0047636E"/>
    <w:rsid w:val="004765B1"/>
    <w:rsid w:val="00476B97"/>
    <w:rsid w:val="0047700B"/>
    <w:rsid w:val="0047724A"/>
    <w:rsid w:val="00477871"/>
    <w:rsid w:val="0048054D"/>
    <w:rsid w:val="00480911"/>
    <w:rsid w:val="00480B73"/>
    <w:rsid w:val="00480CEC"/>
    <w:rsid w:val="00481116"/>
    <w:rsid w:val="00481243"/>
    <w:rsid w:val="00481A70"/>
    <w:rsid w:val="00481D1C"/>
    <w:rsid w:val="00483059"/>
    <w:rsid w:val="004831FF"/>
    <w:rsid w:val="00483925"/>
    <w:rsid w:val="00483D33"/>
    <w:rsid w:val="00485B27"/>
    <w:rsid w:val="00485C47"/>
    <w:rsid w:val="00486BB5"/>
    <w:rsid w:val="00486FF7"/>
    <w:rsid w:val="00491040"/>
    <w:rsid w:val="00491428"/>
    <w:rsid w:val="00491517"/>
    <w:rsid w:val="00491C42"/>
    <w:rsid w:val="004929A4"/>
    <w:rsid w:val="00493427"/>
    <w:rsid w:val="00493F74"/>
    <w:rsid w:val="004942BF"/>
    <w:rsid w:val="004949B6"/>
    <w:rsid w:val="00494DA2"/>
    <w:rsid w:val="004967C3"/>
    <w:rsid w:val="00496B82"/>
    <w:rsid w:val="00496C6E"/>
    <w:rsid w:val="004A0356"/>
    <w:rsid w:val="004A05C2"/>
    <w:rsid w:val="004A10E9"/>
    <w:rsid w:val="004A1210"/>
    <w:rsid w:val="004A1AB2"/>
    <w:rsid w:val="004A1EE5"/>
    <w:rsid w:val="004A2245"/>
    <w:rsid w:val="004A22E8"/>
    <w:rsid w:val="004A2AF5"/>
    <w:rsid w:val="004A381A"/>
    <w:rsid w:val="004A390D"/>
    <w:rsid w:val="004A3C6B"/>
    <w:rsid w:val="004A3E8F"/>
    <w:rsid w:val="004A44CF"/>
    <w:rsid w:val="004A4F7D"/>
    <w:rsid w:val="004A55AD"/>
    <w:rsid w:val="004A55F0"/>
    <w:rsid w:val="004A5800"/>
    <w:rsid w:val="004A5D40"/>
    <w:rsid w:val="004A67AF"/>
    <w:rsid w:val="004A6A2D"/>
    <w:rsid w:val="004A6E29"/>
    <w:rsid w:val="004A720C"/>
    <w:rsid w:val="004B04BA"/>
    <w:rsid w:val="004B07FE"/>
    <w:rsid w:val="004B1073"/>
    <w:rsid w:val="004B1593"/>
    <w:rsid w:val="004B17BF"/>
    <w:rsid w:val="004B18C2"/>
    <w:rsid w:val="004B3C63"/>
    <w:rsid w:val="004B4F15"/>
    <w:rsid w:val="004B515B"/>
    <w:rsid w:val="004B532C"/>
    <w:rsid w:val="004B5801"/>
    <w:rsid w:val="004B5B42"/>
    <w:rsid w:val="004B5C7F"/>
    <w:rsid w:val="004B63C4"/>
    <w:rsid w:val="004B7088"/>
    <w:rsid w:val="004B711E"/>
    <w:rsid w:val="004B7423"/>
    <w:rsid w:val="004B7828"/>
    <w:rsid w:val="004B7F51"/>
    <w:rsid w:val="004C01A7"/>
    <w:rsid w:val="004C05D5"/>
    <w:rsid w:val="004C1B43"/>
    <w:rsid w:val="004C1C98"/>
    <w:rsid w:val="004C29FC"/>
    <w:rsid w:val="004C2DA4"/>
    <w:rsid w:val="004C2DB8"/>
    <w:rsid w:val="004C32C7"/>
    <w:rsid w:val="004C3D36"/>
    <w:rsid w:val="004C3D44"/>
    <w:rsid w:val="004C3DF7"/>
    <w:rsid w:val="004C4127"/>
    <w:rsid w:val="004C45BF"/>
    <w:rsid w:val="004C508E"/>
    <w:rsid w:val="004C6169"/>
    <w:rsid w:val="004C6AC8"/>
    <w:rsid w:val="004C7443"/>
    <w:rsid w:val="004D0231"/>
    <w:rsid w:val="004D0D81"/>
    <w:rsid w:val="004D2D7F"/>
    <w:rsid w:val="004D33F5"/>
    <w:rsid w:val="004D370E"/>
    <w:rsid w:val="004D371F"/>
    <w:rsid w:val="004D4298"/>
    <w:rsid w:val="004D47D6"/>
    <w:rsid w:val="004D4DFE"/>
    <w:rsid w:val="004D598D"/>
    <w:rsid w:val="004D5F4B"/>
    <w:rsid w:val="004D6036"/>
    <w:rsid w:val="004D63B8"/>
    <w:rsid w:val="004D74ED"/>
    <w:rsid w:val="004D768E"/>
    <w:rsid w:val="004D7B3C"/>
    <w:rsid w:val="004E1686"/>
    <w:rsid w:val="004E1814"/>
    <w:rsid w:val="004E1D7C"/>
    <w:rsid w:val="004E1E92"/>
    <w:rsid w:val="004E203F"/>
    <w:rsid w:val="004E20C2"/>
    <w:rsid w:val="004E249D"/>
    <w:rsid w:val="004E2CBA"/>
    <w:rsid w:val="004E2EC4"/>
    <w:rsid w:val="004E38DD"/>
    <w:rsid w:val="004E3B6B"/>
    <w:rsid w:val="004E3F8A"/>
    <w:rsid w:val="004E4360"/>
    <w:rsid w:val="004E5B2F"/>
    <w:rsid w:val="004E5DF5"/>
    <w:rsid w:val="004E6351"/>
    <w:rsid w:val="004E69A1"/>
    <w:rsid w:val="004E77CF"/>
    <w:rsid w:val="004E7987"/>
    <w:rsid w:val="004F026C"/>
    <w:rsid w:val="004F0517"/>
    <w:rsid w:val="004F11F8"/>
    <w:rsid w:val="004F24CF"/>
    <w:rsid w:val="004F2D6C"/>
    <w:rsid w:val="004F2D79"/>
    <w:rsid w:val="004F2DC7"/>
    <w:rsid w:val="004F46E5"/>
    <w:rsid w:val="004F4838"/>
    <w:rsid w:val="004F4A5C"/>
    <w:rsid w:val="004F4E42"/>
    <w:rsid w:val="004F52BC"/>
    <w:rsid w:val="004F58B9"/>
    <w:rsid w:val="004F5D8E"/>
    <w:rsid w:val="004F5F06"/>
    <w:rsid w:val="004F65B8"/>
    <w:rsid w:val="004F6719"/>
    <w:rsid w:val="004F71FE"/>
    <w:rsid w:val="004F72DF"/>
    <w:rsid w:val="004F767E"/>
    <w:rsid w:val="00500C93"/>
    <w:rsid w:val="00500F95"/>
    <w:rsid w:val="00500FFC"/>
    <w:rsid w:val="00501B50"/>
    <w:rsid w:val="00502490"/>
    <w:rsid w:val="005039D7"/>
    <w:rsid w:val="005043AE"/>
    <w:rsid w:val="0050440B"/>
    <w:rsid w:val="00504444"/>
    <w:rsid w:val="00504A10"/>
    <w:rsid w:val="00504FEB"/>
    <w:rsid w:val="00505072"/>
    <w:rsid w:val="00505664"/>
    <w:rsid w:val="0050566F"/>
    <w:rsid w:val="00505707"/>
    <w:rsid w:val="00505EE8"/>
    <w:rsid w:val="00506362"/>
    <w:rsid w:val="005063D5"/>
    <w:rsid w:val="005064D8"/>
    <w:rsid w:val="00506DBA"/>
    <w:rsid w:val="00506DD8"/>
    <w:rsid w:val="00507636"/>
    <w:rsid w:val="00507F48"/>
    <w:rsid w:val="0051026E"/>
    <w:rsid w:val="005105BF"/>
    <w:rsid w:val="00510E6F"/>
    <w:rsid w:val="00511051"/>
    <w:rsid w:val="0051248C"/>
    <w:rsid w:val="0051253C"/>
    <w:rsid w:val="00512626"/>
    <w:rsid w:val="00512B3C"/>
    <w:rsid w:val="00512FA2"/>
    <w:rsid w:val="005145D2"/>
    <w:rsid w:val="005146C7"/>
    <w:rsid w:val="0051479B"/>
    <w:rsid w:val="005149BC"/>
    <w:rsid w:val="00514FE5"/>
    <w:rsid w:val="00515110"/>
    <w:rsid w:val="0051707C"/>
    <w:rsid w:val="00517223"/>
    <w:rsid w:val="00517599"/>
    <w:rsid w:val="00520CD7"/>
    <w:rsid w:val="00520DA9"/>
    <w:rsid w:val="005212A4"/>
    <w:rsid w:val="0052143F"/>
    <w:rsid w:val="005227B8"/>
    <w:rsid w:val="00522D4B"/>
    <w:rsid w:val="00522FE3"/>
    <w:rsid w:val="00523F9C"/>
    <w:rsid w:val="00524513"/>
    <w:rsid w:val="00524887"/>
    <w:rsid w:val="005253DC"/>
    <w:rsid w:val="00526996"/>
    <w:rsid w:val="005270FE"/>
    <w:rsid w:val="0052787E"/>
    <w:rsid w:val="00530069"/>
    <w:rsid w:val="005305C7"/>
    <w:rsid w:val="00530651"/>
    <w:rsid w:val="00530D84"/>
    <w:rsid w:val="00530E54"/>
    <w:rsid w:val="00530FDB"/>
    <w:rsid w:val="005317E4"/>
    <w:rsid w:val="00532336"/>
    <w:rsid w:val="005325DB"/>
    <w:rsid w:val="005330E5"/>
    <w:rsid w:val="005339B5"/>
    <w:rsid w:val="005345DC"/>
    <w:rsid w:val="00534FCB"/>
    <w:rsid w:val="0053562B"/>
    <w:rsid w:val="00535855"/>
    <w:rsid w:val="00536339"/>
    <w:rsid w:val="005366A4"/>
    <w:rsid w:val="00536D0D"/>
    <w:rsid w:val="00536DE8"/>
    <w:rsid w:val="005371E9"/>
    <w:rsid w:val="0054160E"/>
    <w:rsid w:val="005424E6"/>
    <w:rsid w:val="00542FFD"/>
    <w:rsid w:val="00543581"/>
    <w:rsid w:val="0054404C"/>
    <w:rsid w:val="00544CD1"/>
    <w:rsid w:val="005450BB"/>
    <w:rsid w:val="00546890"/>
    <w:rsid w:val="00546ACD"/>
    <w:rsid w:val="00546DA6"/>
    <w:rsid w:val="005474AC"/>
    <w:rsid w:val="0054768E"/>
    <w:rsid w:val="005476E1"/>
    <w:rsid w:val="00547C3A"/>
    <w:rsid w:val="00547E47"/>
    <w:rsid w:val="00550698"/>
    <w:rsid w:val="005508C3"/>
    <w:rsid w:val="00551551"/>
    <w:rsid w:val="0055189D"/>
    <w:rsid w:val="00551AB5"/>
    <w:rsid w:val="00551B7B"/>
    <w:rsid w:val="00551F76"/>
    <w:rsid w:val="005524D5"/>
    <w:rsid w:val="00552749"/>
    <w:rsid w:val="005533DF"/>
    <w:rsid w:val="005535AE"/>
    <w:rsid w:val="005538B6"/>
    <w:rsid w:val="00553D4D"/>
    <w:rsid w:val="00555027"/>
    <w:rsid w:val="00556DDC"/>
    <w:rsid w:val="00557D68"/>
    <w:rsid w:val="005601B2"/>
    <w:rsid w:val="005602A0"/>
    <w:rsid w:val="005615AA"/>
    <w:rsid w:val="00561B20"/>
    <w:rsid w:val="00561F47"/>
    <w:rsid w:val="005628C8"/>
    <w:rsid w:val="00563C0F"/>
    <w:rsid w:val="005653DA"/>
    <w:rsid w:val="00565637"/>
    <w:rsid w:val="005656CC"/>
    <w:rsid w:val="00566C36"/>
    <w:rsid w:val="0056726E"/>
    <w:rsid w:val="005677BC"/>
    <w:rsid w:val="005709D8"/>
    <w:rsid w:val="005718C9"/>
    <w:rsid w:val="00571A35"/>
    <w:rsid w:val="0057264D"/>
    <w:rsid w:val="00573266"/>
    <w:rsid w:val="00573AF6"/>
    <w:rsid w:val="00573DF2"/>
    <w:rsid w:val="0057483C"/>
    <w:rsid w:val="00575AEF"/>
    <w:rsid w:val="00575F2B"/>
    <w:rsid w:val="005769D7"/>
    <w:rsid w:val="005775F1"/>
    <w:rsid w:val="005778C2"/>
    <w:rsid w:val="00577D69"/>
    <w:rsid w:val="00577DCC"/>
    <w:rsid w:val="00581046"/>
    <w:rsid w:val="00581530"/>
    <w:rsid w:val="0058167C"/>
    <w:rsid w:val="00581AE0"/>
    <w:rsid w:val="00582F77"/>
    <w:rsid w:val="005839F0"/>
    <w:rsid w:val="00585B0C"/>
    <w:rsid w:val="00585C0F"/>
    <w:rsid w:val="005863F2"/>
    <w:rsid w:val="005864A0"/>
    <w:rsid w:val="00586BFE"/>
    <w:rsid w:val="00587440"/>
    <w:rsid w:val="00587E85"/>
    <w:rsid w:val="00587F2F"/>
    <w:rsid w:val="005901C9"/>
    <w:rsid w:val="00590AC5"/>
    <w:rsid w:val="00590C71"/>
    <w:rsid w:val="00590DAF"/>
    <w:rsid w:val="00591246"/>
    <w:rsid w:val="005914AF"/>
    <w:rsid w:val="00592588"/>
    <w:rsid w:val="00592CD8"/>
    <w:rsid w:val="00592DAC"/>
    <w:rsid w:val="005932AD"/>
    <w:rsid w:val="00594348"/>
    <w:rsid w:val="0059443D"/>
    <w:rsid w:val="00594915"/>
    <w:rsid w:val="00594CF7"/>
    <w:rsid w:val="0059520B"/>
    <w:rsid w:val="00595ED9"/>
    <w:rsid w:val="0059633E"/>
    <w:rsid w:val="00596D34"/>
    <w:rsid w:val="00596EF2"/>
    <w:rsid w:val="0059730D"/>
    <w:rsid w:val="0059783F"/>
    <w:rsid w:val="005A0D18"/>
    <w:rsid w:val="005A1E0A"/>
    <w:rsid w:val="005A2030"/>
    <w:rsid w:val="005A2802"/>
    <w:rsid w:val="005A4BBC"/>
    <w:rsid w:val="005A4D1C"/>
    <w:rsid w:val="005A5128"/>
    <w:rsid w:val="005A5157"/>
    <w:rsid w:val="005A585B"/>
    <w:rsid w:val="005A5AC4"/>
    <w:rsid w:val="005A5E71"/>
    <w:rsid w:val="005A615A"/>
    <w:rsid w:val="005A6DC4"/>
    <w:rsid w:val="005A6F4D"/>
    <w:rsid w:val="005A70A4"/>
    <w:rsid w:val="005A7907"/>
    <w:rsid w:val="005A7960"/>
    <w:rsid w:val="005A7A7F"/>
    <w:rsid w:val="005B087B"/>
    <w:rsid w:val="005B0899"/>
    <w:rsid w:val="005B0C07"/>
    <w:rsid w:val="005B22CA"/>
    <w:rsid w:val="005B2681"/>
    <w:rsid w:val="005B272F"/>
    <w:rsid w:val="005B29BF"/>
    <w:rsid w:val="005B34C0"/>
    <w:rsid w:val="005B3908"/>
    <w:rsid w:val="005B4176"/>
    <w:rsid w:val="005B4673"/>
    <w:rsid w:val="005B4BE2"/>
    <w:rsid w:val="005B5018"/>
    <w:rsid w:val="005B5099"/>
    <w:rsid w:val="005B6A45"/>
    <w:rsid w:val="005B6B2A"/>
    <w:rsid w:val="005B756B"/>
    <w:rsid w:val="005C0832"/>
    <w:rsid w:val="005C0A40"/>
    <w:rsid w:val="005C0B20"/>
    <w:rsid w:val="005C13E6"/>
    <w:rsid w:val="005C158C"/>
    <w:rsid w:val="005C196B"/>
    <w:rsid w:val="005C29BE"/>
    <w:rsid w:val="005C2AE4"/>
    <w:rsid w:val="005C4120"/>
    <w:rsid w:val="005C44E1"/>
    <w:rsid w:val="005C4975"/>
    <w:rsid w:val="005C4BD3"/>
    <w:rsid w:val="005C4D4E"/>
    <w:rsid w:val="005C4EC4"/>
    <w:rsid w:val="005C597C"/>
    <w:rsid w:val="005C66FA"/>
    <w:rsid w:val="005C6F00"/>
    <w:rsid w:val="005C713B"/>
    <w:rsid w:val="005D100E"/>
    <w:rsid w:val="005D17F9"/>
    <w:rsid w:val="005D1FC3"/>
    <w:rsid w:val="005D217E"/>
    <w:rsid w:val="005D2608"/>
    <w:rsid w:val="005D2936"/>
    <w:rsid w:val="005D2D15"/>
    <w:rsid w:val="005D2E31"/>
    <w:rsid w:val="005D34CC"/>
    <w:rsid w:val="005D3921"/>
    <w:rsid w:val="005D4BEF"/>
    <w:rsid w:val="005D5729"/>
    <w:rsid w:val="005D59B7"/>
    <w:rsid w:val="005D605F"/>
    <w:rsid w:val="005D614D"/>
    <w:rsid w:val="005D7009"/>
    <w:rsid w:val="005D7B17"/>
    <w:rsid w:val="005D7C49"/>
    <w:rsid w:val="005E01CC"/>
    <w:rsid w:val="005E01FC"/>
    <w:rsid w:val="005E054B"/>
    <w:rsid w:val="005E0692"/>
    <w:rsid w:val="005E163D"/>
    <w:rsid w:val="005E1798"/>
    <w:rsid w:val="005E23E9"/>
    <w:rsid w:val="005E2C0E"/>
    <w:rsid w:val="005E2CF7"/>
    <w:rsid w:val="005E3121"/>
    <w:rsid w:val="005E4874"/>
    <w:rsid w:val="005E48AF"/>
    <w:rsid w:val="005E5524"/>
    <w:rsid w:val="005E55DD"/>
    <w:rsid w:val="005E6812"/>
    <w:rsid w:val="005E6E86"/>
    <w:rsid w:val="005E75BA"/>
    <w:rsid w:val="005E78D9"/>
    <w:rsid w:val="005F02C4"/>
    <w:rsid w:val="005F12FF"/>
    <w:rsid w:val="005F13D5"/>
    <w:rsid w:val="005F2375"/>
    <w:rsid w:val="005F28F1"/>
    <w:rsid w:val="005F36DC"/>
    <w:rsid w:val="005F3782"/>
    <w:rsid w:val="005F37E3"/>
    <w:rsid w:val="005F40F6"/>
    <w:rsid w:val="005F46F6"/>
    <w:rsid w:val="005F5580"/>
    <w:rsid w:val="005F6907"/>
    <w:rsid w:val="005F6EED"/>
    <w:rsid w:val="005F7B22"/>
    <w:rsid w:val="00600750"/>
    <w:rsid w:val="006008B8"/>
    <w:rsid w:val="00600A9D"/>
    <w:rsid w:val="00600E22"/>
    <w:rsid w:val="00601797"/>
    <w:rsid w:val="00601F3D"/>
    <w:rsid w:val="00602207"/>
    <w:rsid w:val="0060257E"/>
    <w:rsid w:val="00602921"/>
    <w:rsid w:val="00602C74"/>
    <w:rsid w:val="0060335D"/>
    <w:rsid w:val="00603945"/>
    <w:rsid w:val="00603A7E"/>
    <w:rsid w:val="0060400F"/>
    <w:rsid w:val="00604410"/>
    <w:rsid w:val="00604769"/>
    <w:rsid w:val="006065A6"/>
    <w:rsid w:val="0060678C"/>
    <w:rsid w:val="00606A26"/>
    <w:rsid w:val="00606BC8"/>
    <w:rsid w:val="006076E6"/>
    <w:rsid w:val="00607F6B"/>
    <w:rsid w:val="006104F0"/>
    <w:rsid w:val="00610F82"/>
    <w:rsid w:val="0061123A"/>
    <w:rsid w:val="006113B9"/>
    <w:rsid w:val="006124A9"/>
    <w:rsid w:val="006126A8"/>
    <w:rsid w:val="00612D11"/>
    <w:rsid w:val="00613496"/>
    <w:rsid w:val="006156B3"/>
    <w:rsid w:val="00615C0D"/>
    <w:rsid w:val="0061623A"/>
    <w:rsid w:val="00617CD2"/>
    <w:rsid w:val="006201C8"/>
    <w:rsid w:val="0062101D"/>
    <w:rsid w:val="006214D9"/>
    <w:rsid w:val="00623110"/>
    <w:rsid w:val="006238E1"/>
    <w:rsid w:val="00623B6C"/>
    <w:rsid w:val="00623DBE"/>
    <w:rsid w:val="00624623"/>
    <w:rsid w:val="0062476A"/>
    <w:rsid w:val="00624A9F"/>
    <w:rsid w:val="006250E3"/>
    <w:rsid w:val="006253FD"/>
    <w:rsid w:val="0062586D"/>
    <w:rsid w:val="00625B6C"/>
    <w:rsid w:val="00625F5A"/>
    <w:rsid w:val="006335D1"/>
    <w:rsid w:val="00634091"/>
    <w:rsid w:val="0063426B"/>
    <w:rsid w:val="00635916"/>
    <w:rsid w:val="00635A30"/>
    <w:rsid w:val="00635D88"/>
    <w:rsid w:val="006364C5"/>
    <w:rsid w:val="00636F78"/>
    <w:rsid w:val="00637126"/>
    <w:rsid w:val="00637D2F"/>
    <w:rsid w:val="0064067E"/>
    <w:rsid w:val="006416B7"/>
    <w:rsid w:val="00641B90"/>
    <w:rsid w:val="006429A4"/>
    <w:rsid w:val="00643AD6"/>
    <w:rsid w:val="00643BA4"/>
    <w:rsid w:val="00644A6A"/>
    <w:rsid w:val="00644D4D"/>
    <w:rsid w:val="00645DF1"/>
    <w:rsid w:val="00645EE4"/>
    <w:rsid w:val="006466CD"/>
    <w:rsid w:val="00646BA4"/>
    <w:rsid w:val="00647191"/>
    <w:rsid w:val="006473D9"/>
    <w:rsid w:val="00647477"/>
    <w:rsid w:val="006478A6"/>
    <w:rsid w:val="00647A68"/>
    <w:rsid w:val="006501ED"/>
    <w:rsid w:val="00650696"/>
    <w:rsid w:val="0065085D"/>
    <w:rsid w:val="006510B3"/>
    <w:rsid w:val="00651251"/>
    <w:rsid w:val="006512E3"/>
    <w:rsid w:val="006521D3"/>
    <w:rsid w:val="00653C2E"/>
    <w:rsid w:val="00653E51"/>
    <w:rsid w:val="00653EC3"/>
    <w:rsid w:val="00655346"/>
    <w:rsid w:val="006553E5"/>
    <w:rsid w:val="00655C30"/>
    <w:rsid w:val="00655EA9"/>
    <w:rsid w:val="006565CC"/>
    <w:rsid w:val="00656B32"/>
    <w:rsid w:val="006570E6"/>
    <w:rsid w:val="00657A08"/>
    <w:rsid w:val="0066004F"/>
    <w:rsid w:val="00660ECF"/>
    <w:rsid w:val="00661353"/>
    <w:rsid w:val="006613E1"/>
    <w:rsid w:val="00661926"/>
    <w:rsid w:val="006619E3"/>
    <w:rsid w:val="00662403"/>
    <w:rsid w:val="00662CC0"/>
    <w:rsid w:val="006633D1"/>
    <w:rsid w:val="0066451E"/>
    <w:rsid w:val="006645F8"/>
    <w:rsid w:val="00664746"/>
    <w:rsid w:val="00664E22"/>
    <w:rsid w:val="00665165"/>
    <w:rsid w:val="0066531F"/>
    <w:rsid w:val="006659DB"/>
    <w:rsid w:val="00666756"/>
    <w:rsid w:val="006669F8"/>
    <w:rsid w:val="00666A38"/>
    <w:rsid w:val="006679A4"/>
    <w:rsid w:val="00670852"/>
    <w:rsid w:val="00670F01"/>
    <w:rsid w:val="006719A2"/>
    <w:rsid w:val="00671A18"/>
    <w:rsid w:val="00671E07"/>
    <w:rsid w:val="00671F11"/>
    <w:rsid w:val="006727EC"/>
    <w:rsid w:val="00672DF1"/>
    <w:rsid w:val="00674202"/>
    <w:rsid w:val="0067423B"/>
    <w:rsid w:val="006745CF"/>
    <w:rsid w:val="0067549F"/>
    <w:rsid w:val="006755A1"/>
    <w:rsid w:val="00675717"/>
    <w:rsid w:val="00676E98"/>
    <w:rsid w:val="00677F4C"/>
    <w:rsid w:val="006810BA"/>
    <w:rsid w:val="006811BB"/>
    <w:rsid w:val="0068224B"/>
    <w:rsid w:val="00684010"/>
    <w:rsid w:val="00684CEB"/>
    <w:rsid w:val="006855FF"/>
    <w:rsid w:val="00686407"/>
    <w:rsid w:val="006868D9"/>
    <w:rsid w:val="00686BDF"/>
    <w:rsid w:val="0068725D"/>
    <w:rsid w:val="006877E9"/>
    <w:rsid w:val="00687C99"/>
    <w:rsid w:val="00687DDE"/>
    <w:rsid w:val="00690539"/>
    <w:rsid w:val="00691F07"/>
    <w:rsid w:val="0069232F"/>
    <w:rsid w:val="0069262D"/>
    <w:rsid w:val="00692694"/>
    <w:rsid w:val="00692D02"/>
    <w:rsid w:val="006937EC"/>
    <w:rsid w:val="00693B5D"/>
    <w:rsid w:val="00694767"/>
    <w:rsid w:val="00694D89"/>
    <w:rsid w:val="00695897"/>
    <w:rsid w:val="00695D28"/>
    <w:rsid w:val="00695DB7"/>
    <w:rsid w:val="00695FC0"/>
    <w:rsid w:val="00696611"/>
    <w:rsid w:val="006971AB"/>
    <w:rsid w:val="00697348"/>
    <w:rsid w:val="00697806"/>
    <w:rsid w:val="006A03E8"/>
    <w:rsid w:val="006A0498"/>
    <w:rsid w:val="006A04E2"/>
    <w:rsid w:val="006A0C0B"/>
    <w:rsid w:val="006A0E9E"/>
    <w:rsid w:val="006A242C"/>
    <w:rsid w:val="006A25F7"/>
    <w:rsid w:val="006A26D2"/>
    <w:rsid w:val="006A2A24"/>
    <w:rsid w:val="006A2B7B"/>
    <w:rsid w:val="006A2D85"/>
    <w:rsid w:val="006A3CA4"/>
    <w:rsid w:val="006A4AE4"/>
    <w:rsid w:val="006A540F"/>
    <w:rsid w:val="006A58EE"/>
    <w:rsid w:val="006A6830"/>
    <w:rsid w:val="006A6D3F"/>
    <w:rsid w:val="006A72CF"/>
    <w:rsid w:val="006B0052"/>
    <w:rsid w:val="006B061D"/>
    <w:rsid w:val="006B06C1"/>
    <w:rsid w:val="006B1028"/>
    <w:rsid w:val="006B1079"/>
    <w:rsid w:val="006B1267"/>
    <w:rsid w:val="006B1F7F"/>
    <w:rsid w:val="006B2493"/>
    <w:rsid w:val="006B2A51"/>
    <w:rsid w:val="006B33BB"/>
    <w:rsid w:val="006B343F"/>
    <w:rsid w:val="006B378A"/>
    <w:rsid w:val="006B3A8A"/>
    <w:rsid w:val="006B4679"/>
    <w:rsid w:val="006B4D64"/>
    <w:rsid w:val="006B4F53"/>
    <w:rsid w:val="006B54C9"/>
    <w:rsid w:val="006B5778"/>
    <w:rsid w:val="006B59BF"/>
    <w:rsid w:val="006B5E92"/>
    <w:rsid w:val="006B6256"/>
    <w:rsid w:val="006B67EA"/>
    <w:rsid w:val="006B6D11"/>
    <w:rsid w:val="006B6D4C"/>
    <w:rsid w:val="006B6FF0"/>
    <w:rsid w:val="006B6FF5"/>
    <w:rsid w:val="006B7076"/>
    <w:rsid w:val="006B75E8"/>
    <w:rsid w:val="006B7B7D"/>
    <w:rsid w:val="006C0825"/>
    <w:rsid w:val="006C0AC7"/>
    <w:rsid w:val="006C0DE5"/>
    <w:rsid w:val="006C1811"/>
    <w:rsid w:val="006C1A97"/>
    <w:rsid w:val="006C20FA"/>
    <w:rsid w:val="006C3020"/>
    <w:rsid w:val="006C33E5"/>
    <w:rsid w:val="006C3E7D"/>
    <w:rsid w:val="006C41EF"/>
    <w:rsid w:val="006C45DD"/>
    <w:rsid w:val="006C5614"/>
    <w:rsid w:val="006C5900"/>
    <w:rsid w:val="006C5B00"/>
    <w:rsid w:val="006C7492"/>
    <w:rsid w:val="006C7977"/>
    <w:rsid w:val="006C7CC4"/>
    <w:rsid w:val="006C7D69"/>
    <w:rsid w:val="006D080D"/>
    <w:rsid w:val="006D0D19"/>
    <w:rsid w:val="006D0ECE"/>
    <w:rsid w:val="006D1298"/>
    <w:rsid w:val="006D143E"/>
    <w:rsid w:val="006D1EF4"/>
    <w:rsid w:val="006D21F6"/>
    <w:rsid w:val="006D22DD"/>
    <w:rsid w:val="006D2B70"/>
    <w:rsid w:val="006D2F19"/>
    <w:rsid w:val="006D2F68"/>
    <w:rsid w:val="006D3456"/>
    <w:rsid w:val="006D3871"/>
    <w:rsid w:val="006D39F5"/>
    <w:rsid w:val="006D40BB"/>
    <w:rsid w:val="006D4403"/>
    <w:rsid w:val="006D44ED"/>
    <w:rsid w:val="006D4506"/>
    <w:rsid w:val="006D467D"/>
    <w:rsid w:val="006D5120"/>
    <w:rsid w:val="006D5216"/>
    <w:rsid w:val="006D5B0C"/>
    <w:rsid w:val="006D5DBC"/>
    <w:rsid w:val="006D62CF"/>
    <w:rsid w:val="006D6559"/>
    <w:rsid w:val="006D65D2"/>
    <w:rsid w:val="006D66E5"/>
    <w:rsid w:val="006D6C5D"/>
    <w:rsid w:val="006D6EB2"/>
    <w:rsid w:val="006D7181"/>
    <w:rsid w:val="006D7DCA"/>
    <w:rsid w:val="006E01E3"/>
    <w:rsid w:val="006E0647"/>
    <w:rsid w:val="006E07D4"/>
    <w:rsid w:val="006E0C90"/>
    <w:rsid w:val="006E0E47"/>
    <w:rsid w:val="006E1C51"/>
    <w:rsid w:val="006E268F"/>
    <w:rsid w:val="006E3844"/>
    <w:rsid w:val="006E58F8"/>
    <w:rsid w:val="006E5B9A"/>
    <w:rsid w:val="006E5F22"/>
    <w:rsid w:val="006E6E10"/>
    <w:rsid w:val="006E706A"/>
    <w:rsid w:val="006E7529"/>
    <w:rsid w:val="006E78B8"/>
    <w:rsid w:val="006F05E0"/>
    <w:rsid w:val="006F1D71"/>
    <w:rsid w:val="006F205E"/>
    <w:rsid w:val="006F21B6"/>
    <w:rsid w:val="006F2770"/>
    <w:rsid w:val="006F287A"/>
    <w:rsid w:val="006F2A02"/>
    <w:rsid w:val="006F2EF2"/>
    <w:rsid w:val="006F3AE3"/>
    <w:rsid w:val="006F4641"/>
    <w:rsid w:val="006F4766"/>
    <w:rsid w:val="006F5B38"/>
    <w:rsid w:val="006F5EAB"/>
    <w:rsid w:val="006F5FF4"/>
    <w:rsid w:val="006F65D5"/>
    <w:rsid w:val="006F741F"/>
    <w:rsid w:val="006F78DB"/>
    <w:rsid w:val="006F7A40"/>
    <w:rsid w:val="007001AA"/>
    <w:rsid w:val="0070224B"/>
    <w:rsid w:val="00702A39"/>
    <w:rsid w:val="0070312A"/>
    <w:rsid w:val="00703340"/>
    <w:rsid w:val="00703B75"/>
    <w:rsid w:val="007048E1"/>
    <w:rsid w:val="00704E94"/>
    <w:rsid w:val="00704ED2"/>
    <w:rsid w:val="00704EF9"/>
    <w:rsid w:val="0070565C"/>
    <w:rsid w:val="007061EE"/>
    <w:rsid w:val="0070639F"/>
    <w:rsid w:val="00706498"/>
    <w:rsid w:val="00707E29"/>
    <w:rsid w:val="0071015F"/>
    <w:rsid w:val="00710ADF"/>
    <w:rsid w:val="00710E7E"/>
    <w:rsid w:val="00711149"/>
    <w:rsid w:val="00711365"/>
    <w:rsid w:val="007114FB"/>
    <w:rsid w:val="00711C1B"/>
    <w:rsid w:val="0071207B"/>
    <w:rsid w:val="00712652"/>
    <w:rsid w:val="00712FF0"/>
    <w:rsid w:val="00713700"/>
    <w:rsid w:val="0071420E"/>
    <w:rsid w:val="00714AC8"/>
    <w:rsid w:val="00714C5D"/>
    <w:rsid w:val="00715AD1"/>
    <w:rsid w:val="00716246"/>
    <w:rsid w:val="00717E83"/>
    <w:rsid w:val="00720D49"/>
    <w:rsid w:val="00720F46"/>
    <w:rsid w:val="007211A0"/>
    <w:rsid w:val="0072176A"/>
    <w:rsid w:val="0072283E"/>
    <w:rsid w:val="0072291E"/>
    <w:rsid w:val="00722B8A"/>
    <w:rsid w:val="00722C52"/>
    <w:rsid w:val="00722F48"/>
    <w:rsid w:val="00724279"/>
    <w:rsid w:val="0072466F"/>
    <w:rsid w:val="007265EF"/>
    <w:rsid w:val="00727263"/>
    <w:rsid w:val="00730230"/>
    <w:rsid w:val="007305FE"/>
    <w:rsid w:val="00730B77"/>
    <w:rsid w:val="007313DB"/>
    <w:rsid w:val="0073161C"/>
    <w:rsid w:val="00731B8C"/>
    <w:rsid w:val="00731BEB"/>
    <w:rsid w:val="00731E61"/>
    <w:rsid w:val="0073262E"/>
    <w:rsid w:val="00732D0F"/>
    <w:rsid w:val="00732D36"/>
    <w:rsid w:val="0073345C"/>
    <w:rsid w:val="007339AF"/>
    <w:rsid w:val="00733AED"/>
    <w:rsid w:val="00733B37"/>
    <w:rsid w:val="00733BD2"/>
    <w:rsid w:val="0073401D"/>
    <w:rsid w:val="0073428B"/>
    <w:rsid w:val="00734447"/>
    <w:rsid w:val="00734DC1"/>
    <w:rsid w:val="00734EE7"/>
    <w:rsid w:val="00734FE1"/>
    <w:rsid w:val="007359CE"/>
    <w:rsid w:val="00735E06"/>
    <w:rsid w:val="007375BE"/>
    <w:rsid w:val="007378D3"/>
    <w:rsid w:val="00737FB9"/>
    <w:rsid w:val="0074000B"/>
    <w:rsid w:val="00740CEE"/>
    <w:rsid w:val="007417AC"/>
    <w:rsid w:val="007420ED"/>
    <w:rsid w:val="0074233C"/>
    <w:rsid w:val="00742602"/>
    <w:rsid w:val="00742BB7"/>
    <w:rsid w:val="00742BF9"/>
    <w:rsid w:val="0074318E"/>
    <w:rsid w:val="00744850"/>
    <w:rsid w:val="007449A5"/>
    <w:rsid w:val="00744A21"/>
    <w:rsid w:val="00745AAE"/>
    <w:rsid w:val="00745DCF"/>
    <w:rsid w:val="007460FA"/>
    <w:rsid w:val="00746161"/>
    <w:rsid w:val="00746FE1"/>
    <w:rsid w:val="00747719"/>
    <w:rsid w:val="00747CE4"/>
    <w:rsid w:val="0075183A"/>
    <w:rsid w:val="00751D5F"/>
    <w:rsid w:val="00752A4F"/>
    <w:rsid w:val="00752A57"/>
    <w:rsid w:val="00752AB6"/>
    <w:rsid w:val="00753AAB"/>
    <w:rsid w:val="00754098"/>
    <w:rsid w:val="00754E05"/>
    <w:rsid w:val="0075520B"/>
    <w:rsid w:val="00755B46"/>
    <w:rsid w:val="00755D01"/>
    <w:rsid w:val="00756863"/>
    <w:rsid w:val="007573ED"/>
    <w:rsid w:val="00757F48"/>
    <w:rsid w:val="007612E4"/>
    <w:rsid w:val="0076136D"/>
    <w:rsid w:val="00761A53"/>
    <w:rsid w:val="00761AC3"/>
    <w:rsid w:val="00761EF6"/>
    <w:rsid w:val="00761FA5"/>
    <w:rsid w:val="007625AB"/>
    <w:rsid w:val="007629F2"/>
    <w:rsid w:val="00762BD0"/>
    <w:rsid w:val="00762F0F"/>
    <w:rsid w:val="007630A8"/>
    <w:rsid w:val="007643AE"/>
    <w:rsid w:val="0076455E"/>
    <w:rsid w:val="00764D6E"/>
    <w:rsid w:val="00764E90"/>
    <w:rsid w:val="00765116"/>
    <w:rsid w:val="00765123"/>
    <w:rsid w:val="00765302"/>
    <w:rsid w:val="00765AD3"/>
    <w:rsid w:val="00765F41"/>
    <w:rsid w:val="00766654"/>
    <w:rsid w:val="0076677A"/>
    <w:rsid w:val="00766B52"/>
    <w:rsid w:val="0076776E"/>
    <w:rsid w:val="007703BD"/>
    <w:rsid w:val="007710A8"/>
    <w:rsid w:val="007725AE"/>
    <w:rsid w:val="007729A6"/>
    <w:rsid w:val="007733CE"/>
    <w:rsid w:val="007743C8"/>
    <w:rsid w:val="00774C72"/>
    <w:rsid w:val="00774F9D"/>
    <w:rsid w:val="00775815"/>
    <w:rsid w:val="0077592F"/>
    <w:rsid w:val="00775F71"/>
    <w:rsid w:val="007760C1"/>
    <w:rsid w:val="00776462"/>
    <w:rsid w:val="00776C72"/>
    <w:rsid w:val="007772D9"/>
    <w:rsid w:val="00777319"/>
    <w:rsid w:val="007807EC"/>
    <w:rsid w:val="00780AF7"/>
    <w:rsid w:val="0078130A"/>
    <w:rsid w:val="00782EA9"/>
    <w:rsid w:val="00783020"/>
    <w:rsid w:val="00783193"/>
    <w:rsid w:val="00783C95"/>
    <w:rsid w:val="00783E7C"/>
    <w:rsid w:val="00784705"/>
    <w:rsid w:val="007858E4"/>
    <w:rsid w:val="00785A48"/>
    <w:rsid w:val="00785B91"/>
    <w:rsid w:val="00786C7D"/>
    <w:rsid w:val="00786D32"/>
    <w:rsid w:val="00786FB2"/>
    <w:rsid w:val="00787A2F"/>
    <w:rsid w:val="00790552"/>
    <w:rsid w:val="00790644"/>
    <w:rsid w:val="00790DCD"/>
    <w:rsid w:val="0079199B"/>
    <w:rsid w:val="00791B28"/>
    <w:rsid w:val="00791B78"/>
    <w:rsid w:val="00791FDD"/>
    <w:rsid w:val="00792821"/>
    <w:rsid w:val="00792ECE"/>
    <w:rsid w:val="0079347D"/>
    <w:rsid w:val="0079360A"/>
    <w:rsid w:val="00793BA4"/>
    <w:rsid w:val="00793FAA"/>
    <w:rsid w:val="00794463"/>
    <w:rsid w:val="007944AB"/>
    <w:rsid w:val="0079488F"/>
    <w:rsid w:val="00795820"/>
    <w:rsid w:val="00796A7A"/>
    <w:rsid w:val="00796C03"/>
    <w:rsid w:val="00797490"/>
    <w:rsid w:val="007976F0"/>
    <w:rsid w:val="0079783D"/>
    <w:rsid w:val="00797BDD"/>
    <w:rsid w:val="007A0739"/>
    <w:rsid w:val="007A1067"/>
    <w:rsid w:val="007A187D"/>
    <w:rsid w:val="007A25B1"/>
    <w:rsid w:val="007A29B3"/>
    <w:rsid w:val="007A2E62"/>
    <w:rsid w:val="007A2E9C"/>
    <w:rsid w:val="007A3E29"/>
    <w:rsid w:val="007A4B08"/>
    <w:rsid w:val="007A5D1D"/>
    <w:rsid w:val="007A5D33"/>
    <w:rsid w:val="007A67C1"/>
    <w:rsid w:val="007A6A28"/>
    <w:rsid w:val="007A7EAB"/>
    <w:rsid w:val="007B0050"/>
    <w:rsid w:val="007B0160"/>
    <w:rsid w:val="007B0376"/>
    <w:rsid w:val="007B0D98"/>
    <w:rsid w:val="007B0F47"/>
    <w:rsid w:val="007B1068"/>
    <w:rsid w:val="007B12AD"/>
    <w:rsid w:val="007B12F1"/>
    <w:rsid w:val="007B1584"/>
    <w:rsid w:val="007B1B1F"/>
    <w:rsid w:val="007B1E8A"/>
    <w:rsid w:val="007B24B7"/>
    <w:rsid w:val="007B274C"/>
    <w:rsid w:val="007B2F12"/>
    <w:rsid w:val="007B3B4D"/>
    <w:rsid w:val="007B3B7C"/>
    <w:rsid w:val="007B3C5C"/>
    <w:rsid w:val="007B4F2C"/>
    <w:rsid w:val="007B675F"/>
    <w:rsid w:val="007B69E1"/>
    <w:rsid w:val="007C1160"/>
    <w:rsid w:val="007C1AF6"/>
    <w:rsid w:val="007C2728"/>
    <w:rsid w:val="007C2DFA"/>
    <w:rsid w:val="007C335F"/>
    <w:rsid w:val="007C3D90"/>
    <w:rsid w:val="007C3ED0"/>
    <w:rsid w:val="007C4060"/>
    <w:rsid w:val="007C50EB"/>
    <w:rsid w:val="007C56C9"/>
    <w:rsid w:val="007C5CFE"/>
    <w:rsid w:val="007C5F40"/>
    <w:rsid w:val="007C6560"/>
    <w:rsid w:val="007C66A8"/>
    <w:rsid w:val="007C6801"/>
    <w:rsid w:val="007C6E8A"/>
    <w:rsid w:val="007C7381"/>
    <w:rsid w:val="007C7A42"/>
    <w:rsid w:val="007C7D33"/>
    <w:rsid w:val="007D01A5"/>
    <w:rsid w:val="007D0B5C"/>
    <w:rsid w:val="007D0D03"/>
    <w:rsid w:val="007D120D"/>
    <w:rsid w:val="007D137C"/>
    <w:rsid w:val="007D432A"/>
    <w:rsid w:val="007D4E27"/>
    <w:rsid w:val="007D50B2"/>
    <w:rsid w:val="007D513B"/>
    <w:rsid w:val="007D6BE6"/>
    <w:rsid w:val="007D6C9B"/>
    <w:rsid w:val="007D79E2"/>
    <w:rsid w:val="007D7DC1"/>
    <w:rsid w:val="007E00C7"/>
    <w:rsid w:val="007E07E6"/>
    <w:rsid w:val="007E0DD3"/>
    <w:rsid w:val="007E0E90"/>
    <w:rsid w:val="007E0E92"/>
    <w:rsid w:val="007E0F6B"/>
    <w:rsid w:val="007E11DC"/>
    <w:rsid w:val="007E12BF"/>
    <w:rsid w:val="007E1380"/>
    <w:rsid w:val="007E1ADA"/>
    <w:rsid w:val="007E2B62"/>
    <w:rsid w:val="007E3959"/>
    <w:rsid w:val="007E407E"/>
    <w:rsid w:val="007E51BB"/>
    <w:rsid w:val="007E5283"/>
    <w:rsid w:val="007E5D5E"/>
    <w:rsid w:val="007E5FA6"/>
    <w:rsid w:val="007E61BD"/>
    <w:rsid w:val="007E6607"/>
    <w:rsid w:val="007E6788"/>
    <w:rsid w:val="007E695C"/>
    <w:rsid w:val="007E747A"/>
    <w:rsid w:val="007E76DB"/>
    <w:rsid w:val="007F03D8"/>
    <w:rsid w:val="007F09AE"/>
    <w:rsid w:val="007F1BA7"/>
    <w:rsid w:val="007F1BC3"/>
    <w:rsid w:val="007F1DEA"/>
    <w:rsid w:val="007F27B0"/>
    <w:rsid w:val="007F3336"/>
    <w:rsid w:val="007F33C6"/>
    <w:rsid w:val="007F3A22"/>
    <w:rsid w:val="007F3A4B"/>
    <w:rsid w:val="007F3B4A"/>
    <w:rsid w:val="007F4132"/>
    <w:rsid w:val="007F4F13"/>
    <w:rsid w:val="007F4F99"/>
    <w:rsid w:val="007F5052"/>
    <w:rsid w:val="007F5216"/>
    <w:rsid w:val="007F594D"/>
    <w:rsid w:val="007F5DB8"/>
    <w:rsid w:val="007F65F1"/>
    <w:rsid w:val="007F6759"/>
    <w:rsid w:val="007F6D42"/>
    <w:rsid w:val="007F78A2"/>
    <w:rsid w:val="007F7A7B"/>
    <w:rsid w:val="007F7DB4"/>
    <w:rsid w:val="007F7F74"/>
    <w:rsid w:val="008001A3"/>
    <w:rsid w:val="0080066B"/>
    <w:rsid w:val="008007E2"/>
    <w:rsid w:val="00801314"/>
    <w:rsid w:val="00801652"/>
    <w:rsid w:val="00802050"/>
    <w:rsid w:val="0080213C"/>
    <w:rsid w:val="008021FE"/>
    <w:rsid w:val="00802E52"/>
    <w:rsid w:val="0080364F"/>
    <w:rsid w:val="00803C8D"/>
    <w:rsid w:val="008040BE"/>
    <w:rsid w:val="008043A7"/>
    <w:rsid w:val="00804544"/>
    <w:rsid w:val="00804C4E"/>
    <w:rsid w:val="008051CA"/>
    <w:rsid w:val="0080570A"/>
    <w:rsid w:val="00805982"/>
    <w:rsid w:val="00805E69"/>
    <w:rsid w:val="00805FAB"/>
    <w:rsid w:val="00806274"/>
    <w:rsid w:val="00806472"/>
    <w:rsid w:val="008065F5"/>
    <w:rsid w:val="00806A1B"/>
    <w:rsid w:val="0080772F"/>
    <w:rsid w:val="00807859"/>
    <w:rsid w:val="008078BA"/>
    <w:rsid w:val="00807D6A"/>
    <w:rsid w:val="00810106"/>
    <w:rsid w:val="008111E9"/>
    <w:rsid w:val="00812809"/>
    <w:rsid w:val="00812C40"/>
    <w:rsid w:val="00813E73"/>
    <w:rsid w:val="00814D64"/>
    <w:rsid w:val="00814E86"/>
    <w:rsid w:val="00815280"/>
    <w:rsid w:val="008154C0"/>
    <w:rsid w:val="0081564B"/>
    <w:rsid w:val="00816F30"/>
    <w:rsid w:val="00817A4A"/>
    <w:rsid w:val="00817F9F"/>
    <w:rsid w:val="008202F8"/>
    <w:rsid w:val="00820993"/>
    <w:rsid w:val="008213F7"/>
    <w:rsid w:val="00822225"/>
    <w:rsid w:val="00822BBB"/>
    <w:rsid w:val="0082305D"/>
    <w:rsid w:val="008240D8"/>
    <w:rsid w:val="0082435D"/>
    <w:rsid w:val="00824B5E"/>
    <w:rsid w:val="008250FF"/>
    <w:rsid w:val="0082525D"/>
    <w:rsid w:val="00825521"/>
    <w:rsid w:val="0082587C"/>
    <w:rsid w:val="00825AFE"/>
    <w:rsid w:val="00826719"/>
    <w:rsid w:val="00826C8F"/>
    <w:rsid w:val="00826EAE"/>
    <w:rsid w:val="00827C72"/>
    <w:rsid w:val="00827E90"/>
    <w:rsid w:val="00830C0A"/>
    <w:rsid w:val="00830E85"/>
    <w:rsid w:val="008315E2"/>
    <w:rsid w:val="00832A18"/>
    <w:rsid w:val="00832AD2"/>
    <w:rsid w:val="0083342B"/>
    <w:rsid w:val="0083374F"/>
    <w:rsid w:val="00833EDD"/>
    <w:rsid w:val="008342BA"/>
    <w:rsid w:val="008350D7"/>
    <w:rsid w:val="00836412"/>
    <w:rsid w:val="0083641D"/>
    <w:rsid w:val="00836714"/>
    <w:rsid w:val="00836CDF"/>
    <w:rsid w:val="00840635"/>
    <w:rsid w:val="00840A54"/>
    <w:rsid w:val="00840DA6"/>
    <w:rsid w:val="00841344"/>
    <w:rsid w:val="00841A70"/>
    <w:rsid w:val="00842A7C"/>
    <w:rsid w:val="00843FCD"/>
    <w:rsid w:val="00844AA7"/>
    <w:rsid w:val="0084685E"/>
    <w:rsid w:val="00846FCB"/>
    <w:rsid w:val="00847753"/>
    <w:rsid w:val="00847888"/>
    <w:rsid w:val="0085194C"/>
    <w:rsid w:val="00852EE0"/>
    <w:rsid w:val="008539FB"/>
    <w:rsid w:val="00854597"/>
    <w:rsid w:val="008548D5"/>
    <w:rsid w:val="00855479"/>
    <w:rsid w:val="00855507"/>
    <w:rsid w:val="0085596D"/>
    <w:rsid w:val="00855A61"/>
    <w:rsid w:val="00856063"/>
    <w:rsid w:val="00856084"/>
    <w:rsid w:val="00856B82"/>
    <w:rsid w:val="008574BC"/>
    <w:rsid w:val="00860154"/>
    <w:rsid w:val="00860988"/>
    <w:rsid w:val="00860AB2"/>
    <w:rsid w:val="008628C5"/>
    <w:rsid w:val="00863154"/>
    <w:rsid w:val="008632A9"/>
    <w:rsid w:val="00863E1A"/>
    <w:rsid w:val="00864AA6"/>
    <w:rsid w:val="00864C7D"/>
    <w:rsid w:val="00864E84"/>
    <w:rsid w:val="00865C5B"/>
    <w:rsid w:val="00866913"/>
    <w:rsid w:val="008669AC"/>
    <w:rsid w:val="00867A6F"/>
    <w:rsid w:val="00867F67"/>
    <w:rsid w:val="00870C64"/>
    <w:rsid w:val="00870D64"/>
    <w:rsid w:val="00871102"/>
    <w:rsid w:val="00871882"/>
    <w:rsid w:val="00871B13"/>
    <w:rsid w:val="008720B6"/>
    <w:rsid w:val="00872A17"/>
    <w:rsid w:val="0087319A"/>
    <w:rsid w:val="008738C5"/>
    <w:rsid w:val="00873F43"/>
    <w:rsid w:val="008748D7"/>
    <w:rsid w:val="0087516D"/>
    <w:rsid w:val="0087520D"/>
    <w:rsid w:val="00875DAA"/>
    <w:rsid w:val="00876015"/>
    <w:rsid w:val="008764A5"/>
    <w:rsid w:val="00876866"/>
    <w:rsid w:val="00876C72"/>
    <w:rsid w:val="00876CB1"/>
    <w:rsid w:val="0087707F"/>
    <w:rsid w:val="0087774A"/>
    <w:rsid w:val="00880187"/>
    <w:rsid w:val="0088080C"/>
    <w:rsid w:val="00880E87"/>
    <w:rsid w:val="00881C9A"/>
    <w:rsid w:val="00882586"/>
    <w:rsid w:val="008829A5"/>
    <w:rsid w:val="0088337B"/>
    <w:rsid w:val="00884870"/>
    <w:rsid w:val="0088741B"/>
    <w:rsid w:val="0088770B"/>
    <w:rsid w:val="00887EC0"/>
    <w:rsid w:val="008901DF"/>
    <w:rsid w:val="008904B1"/>
    <w:rsid w:val="008906B3"/>
    <w:rsid w:val="00890864"/>
    <w:rsid w:val="0089133C"/>
    <w:rsid w:val="0089182C"/>
    <w:rsid w:val="00891BDD"/>
    <w:rsid w:val="008938D4"/>
    <w:rsid w:val="00893AA4"/>
    <w:rsid w:val="00893B73"/>
    <w:rsid w:val="008941D5"/>
    <w:rsid w:val="008943ED"/>
    <w:rsid w:val="008949FF"/>
    <w:rsid w:val="008954E6"/>
    <w:rsid w:val="008959A8"/>
    <w:rsid w:val="00895A94"/>
    <w:rsid w:val="00895DAE"/>
    <w:rsid w:val="00896D23"/>
    <w:rsid w:val="008976F0"/>
    <w:rsid w:val="008A0415"/>
    <w:rsid w:val="008A0749"/>
    <w:rsid w:val="008A083F"/>
    <w:rsid w:val="008A0A1E"/>
    <w:rsid w:val="008A0A5F"/>
    <w:rsid w:val="008A1E62"/>
    <w:rsid w:val="008A3423"/>
    <w:rsid w:val="008A3DDC"/>
    <w:rsid w:val="008A489B"/>
    <w:rsid w:val="008A4AAF"/>
    <w:rsid w:val="008A5303"/>
    <w:rsid w:val="008A58C9"/>
    <w:rsid w:val="008A58EB"/>
    <w:rsid w:val="008A7506"/>
    <w:rsid w:val="008B0503"/>
    <w:rsid w:val="008B1EF9"/>
    <w:rsid w:val="008B42FF"/>
    <w:rsid w:val="008B4603"/>
    <w:rsid w:val="008B480E"/>
    <w:rsid w:val="008B49D4"/>
    <w:rsid w:val="008B5BB0"/>
    <w:rsid w:val="008B5D4A"/>
    <w:rsid w:val="008B6C3D"/>
    <w:rsid w:val="008B6D03"/>
    <w:rsid w:val="008B73ED"/>
    <w:rsid w:val="008C1044"/>
    <w:rsid w:val="008C199F"/>
    <w:rsid w:val="008C24AA"/>
    <w:rsid w:val="008C322C"/>
    <w:rsid w:val="008C337E"/>
    <w:rsid w:val="008C4081"/>
    <w:rsid w:val="008C4509"/>
    <w:rsid w:val="008C5065"/>
    <w:rsid w:val="008C592B"/>
    <w:rsid w:val="008C5D68"/>
    <w:rsid w:val="008C64FE"/>
    <w:rsid w:val="008C6BBA"/>
    <w:rsid w:val="008C6ED6"/>
    <w:rsid w:val="008C7119"/>
    <w:rsid w:val="008C727D"/>
    <w:rsid w:val="008C7B56"/>
    <w:rsid w:val="008C7DA7"/>
    <w:rsid w:val="008C7DAB"/>
    <w:rsid w:val="008C7E0F"/>
    <w:rsid w:val="008D04D1"/>
    <w:rsid w:val="008D0D2E"/>
    <w:rsid w:val="008D0E2D"/>
    <w:rsid w:val="008D246E"/>
    <w:rsid w:val="008D2ACD"/>
    <w:rsid w:val="008D31F7"/>
    <w:rsid w:val="008D3816"/>
    <w:rsid w:val="008D4231"/>
    <w:rsid w:val="008D43E8"/>
    <w:rsid w:val="008D448E"/>
    <w:rsid w:val="008D4675"/>
    <w:rsid w:val="008D4CAE"/>
    <w:rsid w:val="008D559F"/>
    <w:rsid w:val="008D6E9D"/>
    <w:rsid w:val="008D6FC6"/>
    <w:rsid w:val="008D74AC"/>
    <w:rsid w:val="008D7A58"/>
    <w:rsid w:val="008E011B"/>
    <w:rsid w:val="008E02DF"/>
    <w:rsid w:val="008E0513"/>
    <w:rsid w:val="008E0A47"/>
    <w:rsid w:val="008E0AF9"/>
    <w:rsid w:val="008E2452"/>
    <w:rsid w:val="008E2C35"/>
    <w:rsid w:val="008E2DA2"/>
    <w:rsid w:val="008E312C"/>
    <w:rsid w:val="008E36FA"/>
    <w:rsid w:val="008E3A5F"/>
    <w:rsid w:val="008E3E90"/>
    <w:rsid w:val="008E45E0"/>
    <w:rsid w:val="008E4C03"/>
    <w:rsid w:val="008E4C7F"/>
    <w:rsid w:val="008E510E"/>
    <w:rsid w:val="008E5147"/>
    <w:rsid w:val="008E5343"/>
    <w:rsid w:val="008E54B7"/>
    <w:rsid w:val="008E5FEE"/>
    <w:rsid w:val="008E69DE"/>
    <w:rsid w:val="008E759F"/>
    <w:rsid w:val="008E788A"/>
    <w:rsid w:val="008E7D66"/>
    <w:rsid w:val="008F02C3"/>
    <w:rsid w:val="008F04EA"/>
    <w:rsid w:val="008F09C6"/>
    <w:rsid w:val="008F0A22"/>
    <w:rsid w:val="008F0E62"/>
    <w:rsid w:val="008F0FCB"/>
    <w:rsid w:val="008F2455"/>
    <w:rsid w:val="008F263C"/>
    <w:rsid w:val="008F2DCE"/>
    <w:rsid w:val="008F41D4"/>
    <w:rsid w:val="008F4533"/>
    <w:rsid w:val="008F47DF"/>
    <w:rsid w:val="008F4FA8"/>
    <w:rsid w:val="008F679E"/>
    <w:rsid w:val="008F7130"/>
    <w:rsid w:val="008F72A1"/>
    <w:rsid w:val="0090052F"/>
    <w:rsid w:val="00900CA3"/>
    <w:rsid w:val="0090188B"/>
    <w:rsid w:val="00901A8A"/>
    <w:rsid w:val="00902BB1"/>
    <w:rsid w:val="00902F0C"/>
    <w:rsid w:val="00903385"/>
    <w:rsid w:val="009033C3"/>
    <w:rsid w:val="009034A1"/>
    <w:rsid w:val="009037B2"/>
    <w:rsid w:val="00903E1F"/>
    <w:rsid w:val="00903F85"/>
    <w:rsid w:val="0090475A"/>
    <w:rsid w:val="00905161"/>
    <w:rsid w:val="009052B8"/>
    <w:rsid w:val="00905545"/>
    <w:rsid w:val="00905C8D"/>
    <w:rsid w:val="00906151"/>
    <w:rsid w:val="0090617C"/>
    <w:rsid w:val="00906CCC"/>
    <w:rsid w:val="00907D5E"/>
    <w:rsid w:val="009100AF"/>
    <w:rsid w:val="00911AAD"/>
    <w:rsid w:val="00911BA6"/>
    <w:rsid w:val="0091218D"/>
    <w:rsid w:val="00912F7C"/>
    <w:rsid w:val="00913099"/>
    <w:rsid w:val="0091392B"/>
    <w:rsid w:val="00913992"/>
    <w:rsid w:val="00914EBB"/>
    <w:rsid w:val="00917379"/>
    <w:rsid w:val="00917900"/>
    <w:rsid w:val="00920474"/>
    <w:rsid w:val="009210CE"/>
    <w:rsid w:val="00921222"/>
    <w:rsid w:val="0092177F"/>
    <w:rsid w:val="009226A1"/>
    <w:rsid w:val="00922B09"/>
    <w:rsid w:val="00922EBA"/>
    <w:rsid w:val="00922F14"/>
    <w:rsid w:val="00924BEF"/>
    <w:rsid w:val="00924D05"/>
    <w:rsid w:val="00925501"/>
    <w:rsid w:val="0092563E"/>
    <w:rsid w:val="00926C03"/>
    <w:rsid w:val="00926C1F"/>
    <w:rsid w:val="0092709C"/>
    <w:rsid w:val="00927CA2"/>
    <w:rsid w:val="00930956"/>
    <w:rsid w:val="00930A8A"/>
    <w:rsid w:val="009317D6"/>
    <w:rsid w:val="00931E91"/>
    <w:rsid w:val="00932014"/>
    <w:rsid w:val="00932B2D"/>
    <w:rsid w:val="00932EF3"/>
    <w:rsid w:val="00932FA9"/>
    <w:rsid w:val="0093371C"/>
    <w:rsid w:val="0093376D"/>
    <w:rsid w:val="009339A1"/>
    <w:rsid w:val="00933A49"/>
    <w:rsid w:val="009349B1"/>
    <w:rsid w:val="00935951"/>
    <w:rsid w:val="009359FB"/>
    <w:rsid w:val="00935C53"/>
    <w:rsid w:val="0093647D"/>
    <w:rsid w:val="009373F2"/>
    <w:rsid w:val="00937850"/>
    <w:rsid w:val="00940426"/>
    <w:rsid w:val="009407AC"/>
    <w:rsid w:val="0094113F"/>
    <w:rsid w:val="009413E3"/>
    <w:rsid w:val="00941C84"/>
    <w:rsid w:val="009427D2"/>
    <w:rsid w:val="00945B24"/>
    <w:rsid w:val="00945E3A"/>
    <w:rsid w:val="009465FE"/>
    <w:rsid w:val="00946691"/>
    <w:rsid w:val="00947110"/>
    <w:rsid w:val="00947583"/>
    <w:rsid w:val="009475E5"/>
    <w:rsid w:val="00947785"/>
    <w:rsid w:val="009478B1"/>
    <w:rsid w:val="00950304"/>
    <w:rsid w:val="0095052F"/>
    <w:rsid w:val="00950C1D"/>
    <w:rsid w:val="00950C22"/>
    <w:rsid w:val="009516A2"/>
    <w:rsid w:val="00951C49"/>
    <w:rsid w:val="00951C71"/>
    <w:rsid w:val="009527F3"/>
    <w:rsid w:val="00952B47"/>
    <w:rsid w:val="00952C74"/>
    <w:rsid w:val="00953985"/>
    <w:rsid w:val="00953CC9"/>
    <w:rsid w:val="00953DF2"/>
    <w:rsid w:val="0095487F"/>
    <w:rsid w:val="009555E3"/>
    <w:rsid w:val="009556E0"/>
    <w:rsid w:val="009562BE"/>
    <w:rsid w:val="009568EA"/>
    <w:rsid w:val="0095717C"/>
    <w:rsid w:val="0095751D"/>
    <w:rsid w:val="00957864"/>
    <w:rsid w:val="00957955"/>
    <w:rsid w:val="00957BC2"/>
    <w:rsid w:val="0096084C"/>
    <w:rsid w:val="00960DE2"/>
    <w:rsid w:val="009610B2"/>
    <w:rsid w:val="00961579"/>
    <w:rsid w:val="0096170F"/>
    <w:rsid w:val="00962362"/>
    <w:rsid w:val="00962446"/>
    <w:rsid w:val="00962468"/>
    <w:rsid w:val="009625CD"/>
    <w:rsid w:val="0096276A"/>
    <w:rsid w:val="00962A4E"/>
    <w:rsid w:val="0096329A"/>
    <w:rsid w:val="0096334A"/>
    <w:rsid w:val="0096353A"/>
    <w:rsid w:val="009635BA"/>
    <w:rsid w:val="009637B6"/>
    <w:rsid w:val="00964CC4"/>
    <w:rsid w:val="00965C9C"/>
    <w:rsid w:val="0096611B"/>
    <w:rsid w:val="00966509"/>
    <w:rsid w:val="00966A3F"/>
    <w:rsid w:val="00966D8E"/>
    <w:rsid w:val="0096703E"/>
    <w:rsid w:val="009673A4"/>
    <w:rsid w:val="00967B21"/>
    <w:rsid w:val="009703F2"/>
    <w:rsid w:val="009710D3"/>
    <w:rsid w:val="009711C4"/>
    <w:rsid w:val="009712D0"/>
    <w:rsid w:val="00971D98"/>
    <w:rsid w:val="00971ED0"/>
    <w:rsid w:val="00972470"/>
    <w:rsid w:val="009729F5"/>
    <w:rsid w:val="00972C4F"/>
    <w:rsid w:val="009730FD"/>
    <w:rsid w:val="00973539"/>
    <w:rsid w:val="00974360"/>
    <w:rsid w:val="009748A2"/>
    <w:rsid w:val="00975091"/>
    <w:rsid w:val="009754F1"/>
    <w:rsid w:val="00975E0A"/>
    <w:rsid w:val="009760B2"/>
    <w:rsid w:val="009760D0"/>
    <w:rsid w:val="009760F6"/>
    <w:rsid w:val="009765D3"/>
    <w:rsid w:val="0097710A"/>
    <w:rsid w:val="00977412"/>
    <w:rsid w:val="00977BB2"/>
    <w:rsid w:val="0098017E"/>
    <w:rsid w:val="00980219"/>
    <w:rsid w:val="009806C7"/>
    <w:rsid w:val="0098141B"/>
    <w:rsid w:val="00981BDF"/>
    <w:rsid w:val="009831FA"/>
    <w:rsid w:val="009835DA"/>
    <w:rsid w:val="00983720"/>
    <w:rsid w:val="00983DF6"/>
    <w:rsid w:val="0098447C"/>
    <w:rsid w:val="00984FF9"/>
    <w:rsid w:val="00985851"/>
    <w:rsid w:val="0098665E"/>
    <w:rsid w:val="00987076"/>
    <w:rsid w:val="00987079"/>
    <w:rsid w:val="00987434"/>
    <w:rsid w:val="00987CE4"/>
    <w:rsid w:val="00987D34"/>
    <w:rsid w:val="00990F46"/>
    <w:rsid w:val="00991376"/>
    <w:rsid w:val="009918E9"/>
    <w:rsid w:val="009919C9"/>
    <w:rsid w:val="00991DEB"/>
    <w:rsid w:val="00992126"/>
    <w:rsid w:val="00992346"/>
    <w:rsid w:val="0099278B"/>
    <w:rsid w:val="009928BF"/>
    <w:rsid w:val="00993074"/>
    <w:rsid w:val="0099320B"/>
    <w:rsid w:val="0099349D"/>
    <w:rsid w:val="00994BDD"/>
    <w:rsid w:val="00994BE5"/>
    <w:rsid w:val="00994CC9"/>
    <w:rsid w:val="00994D56"/>
    <w:rsid w:val="00995D04"/>
    <w:rsid w:val="009963C5"/>
    <w:rsid w:val="0099653F"/>
    <w:rsid w:val="009979C9"/>
    <w:rsid w:val="00997D5A"/>
    <w:rsid w:val="009A027C"/>
    <w:rsid w:val="009A0867"/>
    <w:rsid w:val="009A1E94"/>
    <w:rsid w:val="009A1EDF"/>
    <w:rsid w:val="009A2AE7"/>
    <w:rsid w:val="009A32DB"/>
    <w:rsid w:val="009A3A92"/>
    <w:rsid w:val="009A45CD"/>
    <w:rsid w:val="009A474E"/>
    <w:rsid w:val="009A49D1"/>
    <w:rsid w:val="009A49F5"/>
    <w:rsid w:val="009A7F51"/>
    <w:rsid w:val="009B053B"/>
    <w:rsid w:val="009B0BCE"/>
    <w:rsid w:val="009B0EAD"/>
    <w:rsid w:val="009B1053"/>
    <w:rsid w:val="009B186B"/>
    <w:rsid w:val="009B2990"/>
    <w:rsid w:val="009B3110"/>
    <w:rsid w:val="009B32F0"/>
    <w:rsid w:val="009B4631"/>
    <w:rsid w:val="009B49B3"/>
    <w:rsid w:val="009B5223"/>
    <w:rsid w:val="009B53C8"/>
    <w:rsid w:val="009B57A8"/>
    <w:rsid w:val="009B596B"/>
    <w:rsid w:val="009B5CA7"/>
    <w:rsid w:val="009B68BE"/>
    <w:rsid w:val="009B6CF2"/>
    <w:rsid w:val="009B6EA9"/>
    <w:rsid w:val="009B707C"/>
    <w:rsid w:val="009B72D5"/>
    <w:rsid w:val="009B74F4"/>
    <w:rsid w:val="009B778B"/>
    <w:rsid w:val="009B78F4"/>
    <w:rsid w:val="009C0CC6"/>
    <w:rsid w:val="009C1499"/>
    <w:rsid w:val="009C1F4D"/>
    <w:rsid w:val="009C4157"/>
    <w:rsid w:val="009C460B"/>
    <w:rsid w:val="009C473C"/>
    <w:rsid w:val="009C494F"/>
    <w:rsid w:val="009C4B7E"/>
    <w:rsid w:val="009C5116"/>
    <w:rsid w:val="009C514C"/>
    <w:rsid w:val="009C5FC7"/>
    <w:rsid w:val="009C60B5"/>
    <w:rsid w:val="009C6664"/>
    <w:rsid w:val="009C7094"/>
    <w:rsid w:val="009D0CDC"/>
    <w:rsid w:val="009D103F"/>
    <w:rsid w:val="009D1070"/>
    <w:rsid w:val="009D11E1"/>
    <w:rsid w:val="009D17DF"/>
    <w:rsid w:val="009D1964"/>
    <w:rsid w:val="009D1ED2"/>
    <w:rsid w:val="009D327D"/>
    <w:rsid w:val="009D4932"/>
    <w:rsid w:val="009D4A26"/>
    <w:rsid w:val="009D544D"/>
    <w:rsid w:val="009D5C40"/>
    <w:rsid w:val="009D65AC"/>
    <w:rsid w:val="009D66E0"/>
    <w:rsid w:val="009D6910"/>
    <w:rsid w:val="009D7120"/>
    <w:rsid w:val="009D73A8"/>
    <w:rsid w:val="009D740F"/>
    <w:rsid w:val="009D77FD"/>
    <w:rsid w:val="009D784D"/>
    <w:rsid w:val="009E0021"/>
    <w:rsid w:val="009E19FD"/>
    <w:rsid w:val="009E1C32"/>
    <w:rsid w:val="009E2076"/>
    <w:rsid w:val="009E2DD8"/>
    <w:rsid w:val="009E363B"/>
    <w:rsid w:val="009E3B42"/>
    <w:rsid w:val="009E43C1"/>
    <w:rsid w:val="009E4DFE"/>
    <w:rsid w:val="009E4F9C"/>
    <w:rsid w:val="009E523D"/>
    <w:rsid w:val="009E5A16"/>
    <w:rsid w:val="009E63A5"/>
    <w:rsid w:val="009E7670"/>
    <w:rsid w:val="009F0376"/>
    <w:rsid w:val="009F0F64"/>
    <w:rsid w:val="009F1578"/>
    <w:rsid w:val="009F19F3"/>
    <w:rsid w:val="009F309D"/>
    <w:rsid w:val="009F356B"/>
    <w:rsid w:val="009F4C8E"/>
    <w:rsid w:val="009F56E6"/>
    <w:rsid w:val="009F617B"/>
    <w:rsid w:val="009F62D9"/>
    <w:rsid w:val="009F6306"/>
    <w:rsid w:val="009F635F"/>
    <w:rsid w:val="009F6889"/>
    <w:rsid w:val="009F6E98"/>
    <w:rsid w:val="009F7315"/>
    <w:rsid w:val="009F7C3C"/>
    <w:rsid w:val="009F7FF4"/>
    <w:rsid w:val="00A00264"/>
    <w:rsid w:val="00A00432"/>
    <w:rsid w:val="00A00897"/>
    <w:rsid w:val="00A00C12"/>
    <w:rsid w:val="00A022C3"/>
    <w:rsid w:val="00A02A60"/>
    <w:rsid w:val="00A02D5C"/>
    <w:rsid w:val="00A03B46"/>
    <w:rsid w:val="00A0419E"/>
    <w:rsid w:val="00A04664"/>
    <w:rsid w:val="00A048DC"/>
    <w:rsid w:val="00A04E3B"/>
    <w:rsid w:val="00A04EBC"/>
    <w:rsid w:val="00A05078"/>
    <w:rsid w:val="00A0603C"/>
    <w:rsid w:val="00A06425"/>
    <w:rsid w:val="00A06450"/>
    <w:rsid w:val="00A06BF4"/>
    <w:rsid w:val="00A07638"/>
    <w:rsid w:val="00A10146"/>
    <w:rsid w:val="00A106B3"/>
    <w:rsid w:val="00A110E9"/>
    <w:rsid w:val="00A116B1"/>
    <w:rsid w:val="00A116D3"/>
    <w:rsid w:val="00A11AE8"/>
    <w:rsid w:val="00A12760"/>
    <w:rsid w:val="00A13153"/>
    <w:rsid w:val="00A1315C"/>
    <w:rsid w:val="00A131C2"/>
    <w:rsid w:val="00A1335E"/>
    <w:rsid w:val="00A14358"/>
    <w:rsid w:val="00A14CA2"/>
    <w:rsid w:val="00A15724"/>
    <w:rsid w:val="00A161EC"/>
    <w:rsid w:val="00A1622C"/>
    <w:rsid w:val="00A175EB"/>
    <w:rsid w:val="00A17DFB"/>
    <w:rsid w:val="00A209D1"/>
    <w:rsid w:val="00A20B91"/>
    <w:rsid w:val="00A20E67"/>
    <w:rsid w:val="00A22070"/>
    <w:rsid w:val="00A22682"/>
    <w:rsid w:val="00A226AA"/>
    <w:rsid w:val="00A228EF"/>
    <w:rsid w:val="00A229F5"/>
    <w:rsid w:val="00A23708"/>
    <w:rsid w:val="00A23880"/>
    <w:rsid w:val="00A23ECF"/>
    <w:rsid w:val="00A240A8"/>
    <w:rsid w:val="00A2567B"/>
    <w:rsid w:val="00A259A3"/>
    <w:rsid w:val="00A259BE"/>
    <w:rsid w:val="00A26351"/>
    <w:rsid w:val="00A27E05"/>
    <w:rsid w:val="00A30DC6"/>
    <w:rsid w:val="00A31D26"/>
    <w:rsid w:val="00A31FB0"/>
    <w:rsid w:val="00A3242C"/>
    <w:rsid w:val="00A32F6D"/>
    <w:rsid w:val="00A333CA"/>
    <w:rsid w:val="00A33498"/>
    <w:rsid w:val="00A336D5"/>
    <w:rsid w:val="00A33751"/>
    <w:rsid w:val="00A34560"/>
    <w:rsid w:val="00A352E8"/>
    <w:rsid w:val="00A356C1"/>
    <w:rsid w:val="00A35DB5"/>
    <w:rsid w:val="00A35FA5"/>
    <w:rsid w:val="00A36C9C"/>
    <w:rsid w:val="00A37058"/>
    <w:rsid w:val="00A371AA"/>
    <w:rsid w:val="00A4027E"/>
    <w:rsid w:val="00A4089D"/>
    <w:rsid w:val="00A4120D"/>
    <w:rsid w:val="00A41898"/>
    <w:rsid w:val="00A41C7C"/>
    <w:rsid w:val="00A42022"/>
    <w:rsid w:val="00A420A3"/>
    <w:rsid w:val="00A4377D"/>
    <w:rsid w:val="00A44152"/>
    <w:rsid w:val="00A46C23"/>
    <w:rsid w:val="00A47079"/>
    <w:rsid w:val="00A47EC3"/>
    <w:rsid w:val="00A509C0"/>
    <w:rsid w:val="00A51415"/>
    <w:rsid w:val="00A5179F"/>
    <w:rsid w:val="00A519C7"/>
    <w:rsid w:val="00A54393"/>
    <w:rsid w:val="00A54F98"/>
    <w:rsid w:val="00A55DAC"/>
    <w:rsid w:val="00A569C2"/>
    <w:rsid w:val="00A56D45"/>
    <w:rsid w:val="00A56E86"/>
    <w:rsid w:val="00A573C9"/>
    <w:rsid w:val="00A57DA6"/>
    <w:rsid w:val="00A613EE"/>
    <w:rsid w:val="00A618BF"/>
    <w:rsid w:val="00A61E14"/>
    <w:rsid w:val="00A61EE4"/>
    <w:rsid w:val="00A62A98"/>
    <w:rsid w:val="00A63BB9"/>
    <w:rsid w:val="00A64A95"/>
    <w:rsid w:val="00A64ECF"/>
    <w:rsid w:val="00A66F2A"/>
    <w:rsid w:val="00A66FB1"/>
    <w:rsid w:val="00A67CB5"/>
    <w:rsid w:val="00A67DE5"/>
    <w:rsid w:val="00A7116F"/>
    <w:rsid w:val="00A7161C"/>
    <w:rsid w:val="00A71854"/>
    <w:rsid w:val="00A71ED3"/>
    <w:rsid w:val="00A72AF6"/>
    <w:rsid w:val="00A72F86"/>
    <w:rsid w:val="00A7360B"/>
    <w:rsid w:val="00A741D3"/>
    <w:rsid w:val="00A74553"/>
    <w:rsid w:val="00A746AA"/>
    <w:rsid w:val="00A74ED8"/>
    <w:rsid w:val="00A75698"/>
    <w:rsid w:val="00A76D5D"/>
    <w:rsid w:val="00A774D2"/>
    <w:rsid w:val="00A81841"/>
    <w:rsid w:val="00A81A5C"/>
    <w:rsid w:val="00A81C78"/>
    <w:rsid w:val="00A821E6"/>
    <w:rsid w:val="00A8221B"/>
    <w:rsid w:val="00A82529"/>
    <w:rsid w:val="00A84317"/>
    <w:rsid w:val="00A8459F"/>
    <w:rsid w:val="00A84967"/>
    <w:rsid w:val="00A8497F"/>
    <w:rsid w:val="00A849C4"/>
    <w:rsid w:val="00A84FA6"/>
    <w:rsid w:val="00A85596"/>
    <w:rsid w:val="00A857AB"/>
    <w:rsid w:val="00A86293"/>
    <w:rsid w:val="00A86F4E"/>
    <w:rsid w:val="00A8728D"/>
    <w:rsid w:val="00A87428"/>
    <w:rsid w:val="00A87495"/>
    <w:rsid w:val="00A87AC2"/>
    <w:rsid w:val="00A90397"/>
    <w:rsid w:val="00A910F5"/>
    <w:rsid w:val="00A913B0"/>
    <w:rsid w:val="00A9180C"/>
    <w:rsid w:val="00A91F8C"/>
    <w:rsid w:val="00A920C2"/>
    <w:rsid w:val="00A92BC0"/>
    <w:rsid w:val="00A93C9C"/>
    <w:rsid w:val="00A93CA4"/>
    <w:rsid w:val="00A941BD"/>
    <w:rsid w:val="00A952B8"/>
    <w:rsid w:val="00A9540E"/>
    <w:rsid w:val="00A95625"/>
    <w:rsid w:val="00A95B0F"/>
    <w:rsid w:val="00A963BC"/>
    <w:rsid w:val="00A970A4"/>
    <w:rsid w:val="00A97D56"/>
    <w:rsid w:val="00AA03C2"/>
    <w:rsid w:val="00AA0C0A"/>
    <w:rsid w:val="00AA1644"/>
    <w:rsid w:val="00AA19C7"/>
    <w:rsid w:val="00AA22F3"/>
    <w:rsid w:val="00AA244B"/>
    <w:rsid w:val="00AA37B7"/>
    <w:rsid w:val="00AA3C78"/>
    <w:rsid w:val="00AA4E5B"/>
    <w:rsid w:val="00AA5389"/>
    <w:rsid w:val="00AA54FA"/>
    <w:rsid w:val="00AA5B61"/>
    <w:rsid w:val="00AA5D43"/>
    <w:rsid w:val="00AA5E80"/>
    <w:rsid w:val="00AA798B"/>
    <w:rsid w:val="00AA7E7E"/>
    <w:rsid w:val="00AB009B"/>
    <w:rsid w:val="00AB0270"/>
    <w:rsid w:val="00AB0D39"/>
    <w:rsid w:val="00AB15AE"/>
    <w:rsid w:val="00AB1661"/>
    <w:rsid w:val="00AB2079"/>
    <w:rsid w:val="00AB263A"/>
    <w:rsid w:val="00AB27DB"/>
    <w:rsid w:val="00AB2FDE"/>
    <w:rsid w:val="00AB3AB2"/>
    <w:rsid w:val="00AB4233"/>
    <w:rsid w:val="00AB451C"/>
    <w:rsid w:val="00AB4796"/>
    <w:rsid w:val="00AB4DEF"/>
    <w:rsid w:val="00AB51C4"/>
    <w:rsid w:val="00AB55A3"/>
    <w:rsid w:val="00AB58E7"/>
    <w:rsid w:val="00AB6164"/>
    <w:rsid w:val="00AB6727"/>
    <w:rsid w:val="00AB6CAE"/>
    <w:rsid w:val="00AB731F"/>
    <w:rsid w:val="00AB75F3"/>
    <w:rsid w:val="00AC08AF"/>
    <w:rsid w:val="00AC0B7F"/>
    <w:rsid w:val="00AC0E30"/>
    <w:rsid w:val="00AC0EE8"/>
    <w:rsid w:val="00AC104A"/>
    <w:rsid w:val="00AC1E93"/>
    <w:rsid w:val="00AC28FC"/>
    <w:rsid w:val="00AC2D21"/>
    <w:rsid w:val="00AC511C"/>
    <w:rsid w:val="00AC5221"/>
    <w:rsid w:val="00AC52FA"/>
    <w:rsid w:val="00AC5A4A"/>
    <w:rsid w:val="00AC5B53"/>
    <w:rsid w:val="00AC5CAD"/>
    <w:rsid w:val="00AC62A7"/>
    <w:rsid w:val="00AC6B49"/>
    <w:rsid w:val="00AC6CDC"/>
    <w:rsid w:val="00AC786B"/>
    <w:rsid w:val="00AC7CC1"/>
    <w:rsid w:val="00AC7DA9"/>
    <w:rsid w:val="00AD01C8"/>
    <w:rsid w:val="00AD0712"/>
    <w:rsid w:val="00AD1776"/>
    <w:rsid w:val="00AD19FE"/>
    <w:rsid w:val="00AD1D7C"/>
    <w:rsid w:val="00AD2031"/>
    <w:rsid w:val="00AD2033"/>
    <w:rsid w:val="00AD227D"/>
    <w:rsid w:val="00AD2ABB"/>
    <w:rsid w:val="00AD2D6E"/>
    <w:rsid w:val="00AD33CD"/>
    <w:rsid w:val="00AD3479"/>
    <w:rsid w:val="00AD3755"/>
    <w:rsid w:val="00AD38C3"/>
    <w:rsid w:val="00AD3B6E"/>
    <w:rsid w:val="00AD48EB"/>
    <w:rsid w:val="00AD5AD7"/>
    <w:rsid w:val="00AD5BE9"/>
    <w:rsid w:val="00AE0676"/>
    <w:rsid w:val="00AE073E"/>
    <w:rsid w:val="00AE08E7"/>
    <w:rsid w:val="00AE16A9"/>
    <w:rsid w:val="00AE1CF6"/>
    <w:rsid w:val="00AE1D91"/>
    <w:rsid w:val="00AE1E4E"/>
    <w:rsid w:val="00AE2BDA"/>
    <w:rsid w:val="00AE2D84"/>
    <w:rsid w:val="00AE2D95"/>
    <w:rsid w:val="00AE335D"/>
    <w:rsid w:val="00AE3374"/>
    <w:rsid w:val="00AE36FB"/>
    <w:rsid w:val="00AE37F0"/>
    <w:rsid w:val="00AE3D04"/>
    <w:rsid w:val="00AE4281"/>
    <w:rsid w:val="00AE4CC3"/>
    <w:rsid w:val="00AE788D"/>
    <w:rsid w:val="00AE7B27"/>
    <w:rsid w:val="00AE7FD8"/>
    <w:rsid w:val="00AF0045"/>
    <w:rsid w:val="00AF0B02"/>
    <w:rsid w:val="00AF0FBA"/>
    <w:rsid w:val="00AF1D91"/>
    <w:rsid w:val="00AF2DA8"/>
    <w:rsid w:val="00AF34BB"/>
    <w:rsid w:val="00AF4B6C"/>
    <w:rsid w:val="00AF529A"/>
    <w:rsid w:val="00AF58B9"/>
    <w:rsid w:val="00AF5A13"/>
    <w:rsid w:val="00AF5D02"/>
    <w:rsid w:val="00AF768A"/>
    <w:rsid w:val="00B003FE"/>
    <w:rsid w:val="00B0074A"/>
    <w:rsid w:val="00B00F6B"/>
    <w:rsid w:val="00B01124"/>
    <w:rsid w:val="00B02971"/>
    <w:rsid w:val="00B054CA"/>
    <w:rsid w:val="00B063D6"/>
    <w:rsid w:val="00B064FE"/>
    <w:rsid w:val="00B06BC0"/>
    <w:rsid w:val="00B06DC0"/>
    <w:rsid w:val="00B070BE"/>
    <w:rsid w:val="00B07FE0"/>
    <w:rsid w:val="00B100E4"/>
    <w:rsid w:val="00B100F7"/>
    <w:rsid w:val="00B1162A"/>
    <w:rsid w:val="00B120F3"/>
    <w:rsid w:val="00B12722"/>
    <w:rsid w:val="00B13537"/>
    <w:rsid w:val="00B1372A"/>
    <w:rsid w:val="00B13AE1"/>
    <w:rsid w:val="00B13F69"/>
    <w:rsid w:val="00B140CD"/>
    <w:rsid w:val="00B14ACE"/>
    <w:rsid w:val="00B15408"/>
    <w:rsid w:val="00B157D2"/>
    <w:rsid w:val="00B15C01"/>
    <w:rsid w:val="00B15D71"/>
    <w:rsid w:val="00B16110"/>
    <w:rsid w:val="00B1645A"/>
    <w:rsid w:val="00B164EE"/>
    <w:rsid w:val="00B165ED"/>
    <w:rsid w:val="00B16E59"/>
    <w:rsid w:val="00B17D51"/>
    <w:rsid w:val="00B2075C"/>
    <w:rsid w:val="00B20A59"/>
    <w:rsid w:val="00B20CA3"/>
    <w:rsid w:val="00B21010"/>
    <w:rsid w:val="00B218EA"/>
    <w:rsid w:val="00B21A7C"/>
    <w:rsid w:val="00B21F14"/>
    <w:rsid w:val="00B22142"/>
    <w:rsid w:val="00B243D4"/>
    <w:rsid w:val="00B24CDC"/>
    <w:rsid w:val="00B25C40"/>
    <w:rsid w:val="00B25DF1"/>
    <w:rsid w:val="00B26D69"/>
    <w:rsid w:val="00B302E5"/>
    <w:rsid w:val="00B30A8F"/>
    <w:rsid w:val="00B30CC6"/>
    <w:rsid w:val="00B31B4D"/>
    <w:rsid w:val="00B32163"/>
    <w:rsid w:val="00B32357"/>
    <w:rsid w:val="00B32735"/>
    <w:rsid w:val="00B3273D"/>
    <w:rsid w:val="00B32792"/>
    <w:rsid w:val="00B32CD6"/>
    <w:rsid w:val="00B32F05"/>
    <w:rsid w:val="00B3348E"/>
    <w:rsid w:val="00B33562"/>
    <w:rsid w:val="00B34087"/>
    <w:rsid w:val="00B340AC"/>
    <w:rsid w:val="00B352EF"/>
    <w:rsid w:val="00B35BC2"/>
    <w:rsid w:val="00B3650A"/>
    <w:rsid w:val="00B37598"/>
    <w:rsid w:val="00B37799"/>
    <w:rsid w:val="00B379C8"/>
    <w:rsid w:val="00B37D86"/>
    <w:rsid w:val="00B4022B"/>
    <w:rsid w:val="00B404DD"/>
    <w:rsid w:val="00B40CBC"/>
    <w:rsid w:val="00B41D10"/>
    <w:rsid w:val="00B42C33"/>
    <w:rsid w:val="00B42CD0"/>
    <w:rsid w:val="00B42EA9"/>
    <w:rsid w:val="00B43B93"/>
    <w:rsid w:val="00B44C69"/>
    <w:rsid w:val="00B44E37"/>
    <w:rsid w:val="00B456EA"/>
    <w:rsid w:val="00B45761"/>
    <w:rsid w:val="00B45808"/>
    <w:rsid w:val="00B45F47"/>
    <w:rsid w:val="00B46576"/>
    <w:rsid w:val="00B47CE6"/>
    <w:rsid w:val="00B47DC0"/>
    <w:rsid w:val="00B47FFA"/>
    <w:rsid w:val="00B5030B"/>
    <w:rsid w:val="00B50492"/>
    <w:rsid w:val="00B506EB"/>
    <w:rsid w:val="00B50FC2"/>
    <w:rsid w:val="00B5150A"/>
    <w:rsid w:val="00B51DA7"/>
    <w:rsid w:val="00B51F62"/>
    <w:rsid w:val="00B528B2"/>
    <w:rsid w:val="00B53415"/>
    <w:rsid w:val="00B535EB"/>
    <w:rsid w:val="00B537AB"/>
    <w:rsid w:val="00B54492"/>
    <w:rsid w:val="00B550CA"/>
    <w:rsid w:val="00B55B05"/>
    <w:rsid w:val="00B56250"/>
    <w:rsid w:val="00B565B5"/>
    <w:rsid w:val="00B56DD2"/>
    <w:rsid w:val="00B57A59"/>
    <w:rsid w:val="00B57EEF"/>
    <w:rsid w:val="00B57F21"/>
    <w:rsid w:val="00B60563"/>
    <w:rsid w:val="00B605AD"/>
    <w:rsid w:val="00B61ECA"/>
    <w:rsid w:val="00B6201D"/>
    <w:rsid w:val="00B62F95"/>
    <w:rsid w:val="00B637FE"/>
    <w:rsid w:val="00B63A4C"/>
    <w:rsid w:val="00B644B7"/>
    <w:rsid w:val="00B64564"/>
    <w:rsid w:val="00B64783"/>
    <w:rsid w:val="00B65B5F"/>
    <w:rsid w:val="00B668AB"/>
    <w:rsid w:val="00B6775C"/>
    <w:rsid w:val="00B702A4"/>
    <w:rsid w:val="00B719DD"/>
    <w:rsid w:val="00B72251"/>
    <w:rsid w:val="00B72C0A"/>
    <w:rsid w:val="00B731CF"/>
    <w:rsid w:val="00B73C7B"/>
    <w:rsid w:val="00B7451C"/>
    <w:rsid w:val="00B74836"/>
    <w:rsid w:val="00B74D2B"/>
    <w:rsid w:val="00B75BDD"/>
    <w:rsid w:val="00B76BA6"/>
    <w:rsid w:val="00B772B7"/>
    <w:rsid w:val="00B8003C"/>
    <w:rsid w:val="00B803B3"/>
    <w:rsid w:val="00B8110F"/>
    <w:rsid w:val="00B81858"/>
    <w:rsid w:val="00B82A09"/>
    <w:rsid w:val="00B82C77"/>
    <w:rsid w:val="00B835FC"/>
    <w:rsid w:val="00B83970"/>
    <w:rsid w:val="00B84C2B"/>
    <w:rsid w:val="00B8546E"/>
    <w:rsid w:val="00B863F4"/>
    <w:rsid w:val="00B8675C"/>
    <w:rsid w:val="00B86B0D"/>
    <w:rsid w:val="00B87107"/>
    <w:rsid w:val="00B8776A"/>
    <w:rsid w:val="00B87F00"/>
    <w:rsid w:val="00B87F23"/>
    <w:rsid w:val="00B90FAA"/>
    <w:rsid w:val="00B9136B"/>
    <w:rsid w:val="00B9252B"/>
    <w:rsid w:val="00B937F0"/>
    <w:rsid w:val="00B9393A"/>
    <w:rsid w:val="00B94011"/>
    <w:rsid w:val="00B94AE3"/>
    <w:rsid w:val="00B952F0"/>
    <w:rsid w:val="00B961B6"/>
    <w:rsid w:val="00B978C4"/>
    <w:rsid w:val="00B97A8F"/>
    <w:rsid w:val="00BA059F"/>
    <w:rsid w:val="00BA0732"/>
    <w:rsid w:val="00BA0B9D"/>
    <w:rsid w:val="00BA1C08"/>
    <w:rsid w:val="00BA1DF2"/>
    <w:rsid w:val="00BA1F7D"/>
    <w:rsid w:val="00BA25B2"/>
    <w:rsid w:val="00BA2FFC"/>
    <w:rsid w:val="00BA340B"/>
    <w:rsid w:val="00BA48A7"/>
    <w:rsid w:val="00BA50C2"/>
    <w:rsid w:val="00BA5823"/>
    <w:rsid w:val="00BA5E03"/>
    <w:rsid w:val="00BA5FF3"/>
    <w:rsid w:val="00BA7363"/>
    <w:rsid w:val="00BA74B4"/>
    <w:rsid w:val="00BB0472"/>
    <w:rsid w:val="00BB0550"/>
    <w:rsid w:val="00BB05E6"/>
    <w:rsid w:val="00BB25DE"/>
    <w:rsid w:val="00BB2983"/>
    <w:rsid w:val="00BB29FE"/>
    <w:rsid w:val="00BB30BE"/>
    <w:rsid w:val="00BB31E9"/>
    <w:rsid w:val="00BB360A"/>
    <w:rsid w:val="00BB4A37"/>
    <w:rsid w:val="00BB4BDE"/>
    <w:rsid w:val="00BB4EE4"/>
    <w:rsid w:val="00BB571C"/>
    <w:rsid w:val="00BB5FD7"/>
    <w:rsid w:val="00BB613D"/>
    <w:rsid w:val="00BB6908"/>
    <w:rsid w:val="00BB6AA8"/>
    <w:rsid w:val="00BB6D8D"/>
    <w:rsid w:val="00BB6ECA"/>
    <w:rsid w:val="00BB7750"/>
    <w:rsid w:val="00BC13C8"/>
    <w:rsid w:val="00BC1C36"/>
    <w:rsid w:val="00BC2251"/>
    <w:rsid w:val="00BC28D0"/>
    <w:rsid w:val="00BC423F"/>
    <w:rsid w:val="00BC454D"/>
    <w:rsid w:val="00BC4A4C"/>
    <w:rsid w:val="00BC4B31"/>
    <w:rsid w:val="00BC4E71"/>
    <w:rsid w:val="00BC5D69"/>
    <w:rsid w:val="00BC639B"/>
    <w:rsid w:val="00BC65DB"/>
    <w:rsid w:val="00BC6A67"/>
    <w:rsid w:val="00BC6B0F"/>
    <w:rsid w:val="00BD0743"/>
    <w:rsid w:val="00BD0E3B"/>
    <w:rsid w:val="00BD1644"/>
    <w:rsid w:val="00BD1754"/>
    <w:rsid w:val="00BD2378"/>
    <w:rsid w:val="00BD2C6D"/>
    <w:rsid w:val="00BD2FF2"/>
    <w:rsid w:val="00BD3018"/>
    <w:rsid w:val="00BD3950"/>
    <w:rsid w:val="00BD3D17"/>
    <w:rsid w:val="00BD3F8B"/>
    <w:rsid w:val="00BD4026"/>
    <w:rsid w:val="00BD429D"/>
    <w:rsid w:val="00BD5A62"/>
    <w:rsid w:val="00BD5ADA"/>
    <w:rsid w:val="00BD600B"/>
    <w:rsid w:val="00BD6180"/>
    <w:rsid w:val="00BD6BE5"/>
    <w:rsid w:val="00BD6C34"/>
    <w:rsid w:val="00BD6F4C"/>
    <w:rsid w:val="00BD71E5"/>
    <w:rsid w:val="00BD79EA"/>
    <w:rsid w:val="00BD7AB7"/>
    <w:rsid w:val="00BD7F33"/>
    <w:rsid w:val="00BD7F76"/>
    <w:rsid w:val="00BD7F96"/>
    <w:rsid w:val="00BE01E2"/>
    <w:rsid w:val="00BE07B6"/>
    <w:rsid w:val="00BE1AF0"/>
    <w:rsid w:val="00BE28FD"/>
    <w:rsid w:val="00BE290F"/>
    <w:rsid w:val="00BE3282"/>
    <w:rsid w:val="00BE3FE7"/>
    <w:rsid w:val="00BE4C11"/>
    <w:rsid w:val="00BE4FF7"/>
    <w:rsid w:val="00BE52A3"/>
    <w:rsid w:val="00BE5893"/>
    <w:rsid w:val="00BE60D1"/>
    <w:rsid w:val="00BE6277"/>
    <w:rsid w:val="00BE7040"/>
    <w:rsid w:val="00BE7271"/>
    <w:rsid w:val="00BE7A02"/>
    <w:rsid w:val="00BE7A91"/>
    <w:rsid w:val="00BE7C00"/>
    <w:rsid w:val="00BE7DAA"/>
    <w:rsid w:val="00BE7E88"/>
    <w:rsid w:val="00BF13C5"/>
    <w:rsid w:val="00BF2B62"/>
    <w:rsid w:val="00BF383E"/>
    <w:rsid w:val="00BF3924"/>
    <w:rsid w:val="00BF3C4E"/>
    <w:rsid w:val="00BF3C9A"/>
    <w:rsid w:val="00BF3E16"/>
    <w:rsid w:val="00BF5765"/>
    <w:rsid w:val="00BF5E43"/>
    <w:rsid w:val="00BF5EF7"/>
    <w:rsid w:val="00BF62F7"/>
    <w:rsid w:val="00BF69AD"/>
    <w:rsid w:val="00BF76DA"/>
    <w:rsid w:val="00BF7A17"/>
    <w:rsid w:val="00C003B8"/>
    <w:rsid w:val="00C0066D"/>
    <w:rsid w:val="00C00D59"/>
    <w:rsid w:val="00C01A2C"/>
    <w:rsid w:val="00C01A43"/>
    <w:rsid w:val="00C01F1E"/>
    <w:rsid w:val="00C02C0A"/>
    <w:rsid w:val="00C02EA6"/>
    <w:rsid w:val="00C031A9"/>
    <w:rsid w:val="00C03360"/>
    <w:rsid w:val="00C044B7"/>
    <w:rsid w:val="00C06F41"/>
    <w:rsid w:val="00C072E8"/>
    <w:rsid w:val="00C072FA"/>
    <w:rsid w:val="00C073EF"/>
    <w:rsid w:val="00C079FF"/>
    <w:rsid w:val="00C07E1B"/>
    <w:rsid w:val="00C10449"/>
    <w:rsid w:val="00C1151E"/>
    <w:rsid w:val="00C11D26"/>
    <w:rsid w:val="00C124DA"/>
    <w:rsid w:val="00C12680"/>
    <w:rsid w:val="00C13345"/>
    <w:rsid w:val="00C13433"/>
    <w:rsid w:val="00C13846"/>
    <w:rsid w:val="00C141D9"/>
    <w:rsid w:val="00C154B0"/>
    <w:rsid w:val="00C15D94"/>
    <w:rsid w:val="00C16354"/>
    <w:rsid w:val="00C1647C"/>
    <w:rsid w:val="00C166D5"/>
    <w:rsid w:val="00C16E8D"/>
    <w:rsid w:val="00C17636"/>
    <w:rsid w:val="00C17787"/>
    <w:rsid w:val="00C179D0"/>
    <w:rsid w:val="00C17F8E"/>
    <w:rsid w:val="00C209D7"/>
    <w:rsid w:val="00C213CF"/>
    <w:rsid w:val="00C2161D"/>
    <w:rsid w:val="00C2168B"/>
    <w:rsid w:val="00C21754"/>
    <w:rsid w:val="00C21B91"/>
    <w:rsid w:val="00C21F8C"/>
    <w:rsid w:val="00C22431"/>
    <w:rsid w:val="00C23A09"/>
    <w:rsid w:val="00C23EB4"/>
    <w:rsid w:val="00C24676"/>
    <w:rsid w:val="00C25B4D"/>
    <w:rsid w:val="00C261A0"/>
    <w:rsid w:val="00C267C6"/>
    <w:rsid w:val="00C26B2E"/>
    <w:rsid w:val="00C26EA2"/>
    <w:rsid w:val="00C2739E"/>
    <w:rsid w:val="00C307F6"/>
    <w:rsid w:val="00C31C40"/>
    <w:rsid w:val="00C3204E"/>
    <w:rsid w:val="00C3212D"/>
    <w:rsid w:val="00C3263E"/>
    <w:rsid w:val="00C32649"/>
    <w:rsid w:val="00C32FED"/>
    <w:rsid w:val="00C3308C"/>
    <w:rsid w:val="00C33D34"/>
    <w:rsid w:val="00C341E6"/>
    <w:rsid w:val="00C3430A"/>
    <w:rsid w:val="00C35DC2"/>
    <w:rsid w:val="00C360AF"/>
    <w:rsid w:val="00C3611E"/>
    <w:rsid w:val="00C362DA"/>
    <w:rsid w:val="00C36C91"/>
    <w:rsid w:val="00C37738"/>
    <w:rsid w:val="00C37798"/>
    <w:rsid w:val="00C37940"/>
    <w:rsid w:val="00C406F0"/>
    <w:rsid w:val="00C41058"/>
    <w:rsid w:val="00C4106C"/>
    <w:rsid w:val="00C4204F"/>
    <w:rsid w:val="00C4276D"/>
    <w:rsid w:val="00C42873"/>
    <w:rsid w:val="00C43425"/>
    <w:rsid w:val="00C444AD"/>
    <w:rsid w:val="00C45228"/>
    <w:rsid w:val="00C45583"/>
    <w:rsid w:val="00C45BAC"/>
    <w:rsid w:val="00C45E40"/>
    <w:rsid w:val="00C45E99"/>
    <w:rsid w:val="00C46035"/>
    <w:rsid w:val="00C46A27"/>
    <w:rsid w:val="00C476EF"/>
    <w:rsid w:val="00C47A50"/>
    <w:rsid w:val="00C47C28"/>
    <w:rsid w:val="00C47CFD"/>
    <w:rsid w:val="00C50DF1"/>
    <w:rsid w:val="00C50E7A"/>
    <w:rsid w:val="00C51170"/>
    <w:rsid w:val="00C519C1"/>
    <w:rsid w:val="00C52565"/>
    <w:rsid w:val="00C5290C"/>
    <w:rsid w:val="00C52C46"/>
    <w:rsid w:val="00C52F9F"/>
    <w:rsid w:val="00C532FA"/>
    <w:rsid w:val="00C53FD8"/>
    <w:rsid w:val="00C5480D"/>
    <w:rsid w:val="00C55DDD"/>
    <w:rsid w:val="00C564FC"/>
    <w:rsid w:val="00C57C30"/>
    <w:rsid w:val="00C57E94"/>
    <w:rsid w:val="00C603F4"/>
    <w:rsid w:val="00C608E0"/>
    <w:rsid w:val="00C60A27"/>
    <w:rsid w:val="00C60EE0"/>
    <w:rsid w:val="00C61041"/>
    <w:rsid w:val="00C6189C"/>
    <w:rsid w:val="00C61945"/>
    <w:rsid w:val="00C61D5D"/>
    <w:rsid w:val="00C61F73"/>
    <w:rsid w:val="00C636C8"/>
    <w:rsid w:val="00C63B06"/>
    <w:rsid w:val="00C63FA4"/>
    <w:rsid w:val="00C63FE1"/>
    <w:rsid w:val="00C64971"/>
    <w:rsid w:val="00C64A8E"/>
    <w:rsid w:val="00C64C30"/>
    <w:rsid w:val="00C652F7"/>
    <w:rsid w:val="00C654F9"/>
    <w:rsid w:val="00C6683F"/>
    <w:rsid w:val="00C671A4"/>
    <w:rsid w:val="00C673AA"/>
    <w:rsid w:val="00C71449"/>
    <w:rsid w:val="00C7246A"/>
    <w:rsid w:val="00C73BC9"/>
    <w:rsid w:val="00C73F59"/>
    <w:rsid w:val="00C743E2"/>
    <w:rsid w:val="00C74768"/>
    <w:rsid w:val="00C748E7"/>
    <w:rsid w:val="00C74C00"/>
    <w:rsid w:val="00C751E5"/>
    <w:rsid w:val="00C756D5"/>
    <w:rsid w:val="00C76B05"/>
    <w:rsid w:val="00C76DD5"/>
    <w:rsid w:val="00C774DB"/>
    <w:rsid w:val="00C77C6F"/>
    <w:rsid w:val="00C80434"/>
    <w:rsid w:val="00C813E3"/>
    <w:rsid w:val="00C824A3"/>
    <w:rsid w:val="00C8266E"/>
    <w:rsid w:val="00C82721"/>
    <w:rsid w:val="00C82C7A"/>
    <w:rsid w:val="00C83E6C"/>
    <w:rsid w:val="00C83FA7"/>
    <w:rsid w:val="00C8431B"/>
    <w:rsid w:val="00C84B6A"/>
    <w:rsid w:val="00C84D03"/>
    <w:rsid w:val="00C84DBF"/>
    <w:rsid w:val="00C8596C"/>
    <w:rsid w:val="00C85BC3"/>
    <w:rsid w:val="00C86155"/>
    <w:rsid w:val="00C8684B"/>
    <w:rsid w:val="00C86F36"/>
    <w:rsid w:val="00C873A2"/>
    <w:rsid w:val="00C904B4"/>
    <w:rsid w:val="00C90507"/>
    <w:rsid w:val="00C92544"/>
    <w:rsid w:val="00C93F70"/>
    <w:rsid w:val="00C93F80"/>
    <w:rsid w:val="00C9447D"/>
    <w:rsid w:val="00C94EF6"/>
    <w:rsid w:val="00C9532E"/>
    <w:rsid w:val="00C96946"/>
    <w:rsid w:val="00C9702D"/>
    <w:rsid w:val="00C972DC"/>
    <w:rsid w:val="00C97415"/>
    <w:rsid w:val="00C975D3"/>
    <w:rsid w:val="00C977B6"/>
    <w:rsid w:val="00C9797A"/>
    <w:rsid w:val="00CA0007"/>
    <w:rsid w:val="00CA0202"/>
    <w:rsid w:val="00CA0FD7"/>
    <w:rsid w:val="00CA1BDD"/>
    <w:rsid w:val="00CA2082"/>
    <w:rsid w:val="00CA28A3"/>
    <w:rsid w:val="00CA2BFC"/>
    <w:rsid w:val="00CA2D7A"/>
    <w:rsid w:val="00CA3EF5"/>
    <w:rsid w:val="00CA41AF"/>
    <w:rsid w:val="00CA5DBE"/>
    <w:rsid w:val="00CA65AA"/>
    <w:rsid w:val="00CA7E93"/>
    <w:rsid w:val="00CB16A6"/>
    <w:rsid w:val="00CB24D6"/>
    <w:rsid w:val="00CB28F3"/>
    <w:rsid w:val="00CB2B06"/>
    <w:rsid w:val="00CB35BB"/>
    <w:rsid w:val="00CB4433"/>
    <w:rsid w:val="00CB4877"/>
    <w:rsid w:val="00CB4A7D"/>
    <w:rsid w:val="00CB54D1"/>
    <w:rsid w:val="00CB61C3"/>
    <w:rsid w:val="00CB6570"/>
    <w:rsid w:val="00CB6A58"/>
    <w:rsid w:val="00CB7360"/>
    <w:rsid w:val="00CB7475"/>
    <w:rsid w:val="00CB774B"/>
    <w:rsid w:val="00CB7F6D"/>
    <w:rsid w:val="00CC15FE"/>
    <w:rsid w:val="00CC239A"/>
    <w:rsid w:val="00CC32FD"/>
    <w:rsid w:val="00CC3855"/>
    <w:rsid w:val="00CC497A"/>
    <w:rsid w:val="00CC4DEF"/>
    <w:rsid w:val="00CC4E3B"/>
    <w:rsid w:val="00CC4E55"/>
    <w:rsid w:val="00CC56F5"/>
    <w:rsid w:val="00CC5FB7"/>
    <w:rsid w:val="00CC6214"/>
    <w:rsid w:val="00CC6BEB"/>
    <w:rsid w:val="00CC6E95"/>
    <w:rsid w:val="00CC7370"/>
    <w:rsid w:val="00CD04B9"/>
    <w:rsid w:val="00CD1C55"/>
    <w:rsid w:val="00CD2660"/>
    <w:rsid w:val="00CD31A0"/>
    <w:rsid w:val="00CD37D9"/>
    <w:rsid w:val="00CD3D09"/>
    <w:rsid w:val="00CD409D"/>
    <w:rsid w:val="00CD462C"/>
    <w:rsid w:val="00CD5383"/>
    <w:rsid w:val="00CD5427"/>
    <w:rsid w:val="00CD5CDA"/>
    <w:rsid w:val="00CD5D26"/>
    <w:rsid w:val="00CD6715"/>
    <w:rsid w:val="00CD6AAE"/>
    <w:rsid w:val="00CD6CA4"/>
    <w:rsid w:val="00CD73A9"/>
    <w:rsid w:val="00CD780E"/>
    <w:rsid w:val="00CE0698"/>
    <w:rsid w:val="00CE0A34"/>
    <w:rsid w:val="00CE0C25"/>
    <w:rsid w:val="00CE12AA"/>
    <w:rsid w:val="00CE16A1"/>
    <w:rsid w:val="00CE16E9"/>
    <w:rsid w:val="00CE2934"/>
    <w:rsid w:val="00CE296C"/>
    <w:rsid w:val="00CE306F"/>
    <w:rsid w:val="00CE3096"/>
    <w:rsid w:val="00CE34E0"/>
    <w:rsid w:val="00CE3543"/>
    <w:rsid w:val="00CE3D71"/>
    <w:rsid w:val="00CE4FF5"/>
    <w:rsid w:val="00CE51DA"/>
    <w:rsid w:val="00CE5FD7"/>
    <w:rsid w:val="00CE6B85"/>
    <w:rsid w:val="00CE73B1"/>
    <w:rsid w:val="00CE7781"/>
    <w:rsid w:val="00CE7876"/>
    <w:rsid w:val="00CE7AFB"/>
    <w:rsid w:val="00CF027C"/>
    <w:rsid w:val="00CF1160"/>
    <w:rsid w:val="00CF1AE6"/>
    <w:rsid w:val="00CF1DA8"/>
    <w:rsid w:val="00CF267B"/>
    <w:rsid w:val="00CF2CFF"/>
    <w:rsid w:val="00CF3488"/>
    <w:rsid w:val="00CF34DD"/>
    <w:rsid w:val="00CF370D"/>
    <w:rsid w:val="00CF3B09"/>
    <w:rsid w:val="00CF45A2"/>
    <w:rsid w:val="00CF5511"/>
    <w:rsid w:val="00CF635E"/>
    <w:rsid w:val="00CF654E"/>
    <w:rsid w:val="00CF6CEC"/>
    <w:rsid w:val="00CF6FB1"/>
    <w:rsid w:val="00CF7224"/>
    <w:rsid w:val="00CF7A99"/>
    <w:rsid w:val="00D000BD"/>
    <w:rsid w:val="00D0113A"/>
    <w:rsid w:val="00D01720"/>
    <w:rsid w:val="00D02040"/>
    <w:rsid w:val="00D020EC"/>
    <w:rsid w:val="00D031FF"/>
    <w:rsid w:val="00D0404B"/>
    <w:rsid w:val="00D04472"/>
    <w:rsid w:val="00D049E7"/>
    <w:rsid w:val="00D074E8"/>
    <w:rsid w:val="00D10B1B"/>
    <w:rsid w:val="00D10BF4"/>
    <w:rsid w:val="00D110C8"/>
    <w:rsid w:val="00D1121F"/>
    <w:rsid w:val="00D11455"/>
    <w:rsid w:val="00D12131"/>
    <w:rsid w:val="00D12A0C"/>
    <w:rsid w:val="00D13825"/>
    <w:rsid w:val="00D14356"/>
    <w:rsid w:val="00D1459E"/>
    <w:rsid w:val="00D147DE"/>
    <w:rsid w:val="00D15055"/>
    <w:rsid w:val="00D15D69"/>
    <w:rsid w:val="00D1781F"/>
    <w:rsid w:val="00D17D16"/>
    <w:rsid w:val="00D17F54"/>
    <w:rsid w:val="00D203D4"/>
    <w:rsid w:val="00D20638"/>
    <w:rsid w:val="00D20FDB"/>
    <w:rsid w:val="00D21A9B"/>
    <w:rsid w:val="00D21DBD"/>
    <w:rsid w:val="00D2242C"/>
    <w:rsid w:val="00D23845"/>
    <w:rsid w:val="00D245E3"/>
    <w:rsid w:val="00D2466C"/>
    <w:rsid w:val="00D24720"/>
    <w:rsid w:val="00D25D17"/>
    <w:rsid w:val="00D25ED0"/>
    <w:rsid w:val="00D265E9"/>
    <w:rsid w:val="00D26821"/>
    <w:rsid w:val="00D3015C"/>
    <w:rsid w:val="00D30723"/>
    <w:rsid w:val="00D30842"/>
    <w:rsid w:val="00D30E55"/>
    <w:rsid w:val="00D311C0"/>
    <w:rsid w:val="00D31277"/>
    <w:rsid w:val="00D3159C"/>
    <w:rsid w:val="00D31759"/>
    <w:rsid w:val="00D31818"/>
    <w:rsid w:val="00D3183E"/>
    <w:rsid w:val="00D3185C"/>
    <w:rsid w:val="00D324F3"/>
    <w:rsid w:val="00D33329"/>
    <w:rsid w:val="00D33521"/>
    <w:rsid w:val="00D33734"/>
    <w:rsid w:val="00D3395F"/>
    <w:rsid w:val="00D33EAB"/>
    <w:rsid w:val="00D340A7"/>
    <w:rsid w:val="00D342DD"/>
    <w:rsid w:val="00D344E1"/>
    <w:rsid w:val="00D3583D"/>
    <w:rsid w:val="00D36145"/>
    <w:rsid w:val="00D361E4"/>
    <w:rsid w:val="00D36795"/>
    <w:rsid w:val="00D3686C"/>
    <w:rsid w:val="00D3704A"/>
    <w:rsid w:val="00D37299"/>
    <w:rsid w:val="00D3749D"/>
    <w:rsid w:val="00D37912"/>
    <w:rsid w:val="00D40B85"/>
    <w:rsid w:val="00D40F60"/>
    <w:rsid w:val="00D411F6"/>
    <w:rsid w:val="00D415E4"/>
    <w:rsid w:val="00D41C11"/>
    <w:rsid w:val="00D42690"/>
    <w:rsid w:val="00D436DB"/>
    <w:rsid w:val="00D43BEC"/>
    <w:rsid w:val="00D43DCC"/>
    <w:rsid w:val="00D4431E"/>
    <w:rsid w:val="00D44590"/>
    <w:rsid w:val="00D44AC3"/>
    <w:rsid w:val="00D45153"/>
    <w:rsid w:val="00D4541B"/>
    <w:rsid w:val="00D4629A"/>
    <w:rsid w:val="00D46BFD"/>
    <w:rsid w:val="00D47268"/>
    <w:rsid w:val="00D473BE"/>
    <w:rsid w:val="00D47527"/>
    <w:rsid w:val="00D50AF2"/>
    <w:rsid w:val="00D511DF"/>
    <w:rsid w:val="00D531C1"/>
    <w:rsid w:val="00D535A0"/>
    <w:rsid w:val="00D53D5F"/>
    <w:rsid w:val="00D54F6A"/>
    <w:rsid w:val="00D5507D"/>
    <w:rsid w:val="00D5701F"/>
    <w:rsid w:val="00D57446"/>
    <w:rsid w:val="00D57F83"/>
    <w:rsid w:val="00D605BD"/>
    <w:rsid w:val="00D61769"/>
    <w:rsid w:val="00D61E64"/>
    <w:rsid w:val="00D620D6"/>
    <w:rsid w:val="00D62309"/>
    <w:rsid w:val="00D624DC"/>
    <w:rsid w:val="00D63B3A"/>
    <w:rsid w:val="00D64F92"/>
    <w:rsid w:val="00D65477"/>
    <w:rsid w:val="00D656D1"/>
    <w:rsid w:val="00D65F27"/>
    <w:rsid w:val="00D66596"/>
    <w:rsid w:val="00D6664D"/>
    <w:rsid w:val="00D66A38"/>
    <w:rsid w:val="00D66A66"/>
    <w:rsid w:val="00D66CEA"/>
    <w:rsid w:val="00D677C9"/>
    <w:rsid w:val="00D71C93"/>
    <w:rsid w:val="00D726E8"/>
    <w:rsid w:val="00D7288F"/>
    <w:rsid w:val="00D734E3"/>
    <w:rsid w:val="00D73632"/>
    <w:rsid w:val="00D737F8"/>
    <w:rsid w:val="00D73BFE"/>
    <w:rsid w:val="00D73CAB"/>
    <w:rsid w:val="00D7491C"/>
    <w:rsid w:val="00D74D25"/>
    <w:rsid w:val="00D752CE"/>
    <w:rsid w:val="00D75B9D"/>
    <w:rsid w:val="00D75E68"/>
    <w:rsid w:val="00D760F8"/>
    <w:rsid w:val="00D7645D"/>
    <w:rsid w:val="00D772ED"/>
    <w:rsid w:val="00D77425"/>
    <w:rsid w:val="00D77A71"/>
    <w:rsid w:val="00D77EE4"/>
    <w:rsid w:val="00D81041"/>
    <w:rsid w:val="00D810FE"/>
    <w:rsid w:val="00D81ED6"/>
    <w:rsid w:val="00D8251B"/>
    <w:rsid w:val="00D83359"/>
    <w:rsid w:val="00D834B5"/>
    <w:rsid w:val="00D83BC4"/>
    <w:rsid w:val="00D84A58"/>
    <w:rsid w:val="00D84B22"/>
    <w:rsid w:val="00D856BD"/>
    <w:rsid w:val="00D862D7"/>
    <w:rsid w:val="00D86949"/>
    <w:rsid w:val="00D869A5"/>
    <w:rsid w:val="00D86A52"/>
    <w:rsid w:val="00D86EA3"/>
    <w:rsid w:val="00D877A2"/>
    <w:rsid w:val="00D87A14"/>
    <w:rsid w:val="00D903CE"/>
    <w:rsid w:val="00D915F3"/>
    <w:rsid w:val="00D922E9"/>
    <w:rsid w:val="00D927BF"/>
    <w:rsid w:val="00D92964"/>
    <w:rsid w:val="00D93904"/>
    <w:rsid w:val="00D945EB"/>
    <w:rsid w:val="00D9466B"/>
    <w:rsid w:val="00D9517F"/>
    <w:rsid w:val="00D95431"/>
    <w:rsid w:val="00D957DC"/>
    <w:rsid w:val="00D95C2C"/>
    <w:rsid w:val="00D96324"/>
    <w:rsid w:val="00D9688D"/>
    <w:rsid w:val="00D96B05"/>
    <w:rsid w:val="00D970D7"/>
    <w:rsid w:val="00D972D7"/>
    <w:rsid w:val="00D97859"/>
    <w:rsid w:val="00D979B6"/>
    <w:rsid w:val="00D97BD4"/>
    <w:rsid w:val="00D97F71"/>
    <w:rsid w:val="00DA077E"/>
    <w:rsid w:val="00DA07E6"/>
    <w:rsid w:val="00DA09BC"/>
    <w:rsid w:val="00DA0D35"/>
    <w:rsid w:val="00DA0FD5"/>
    <w:rsid w:val="00DA1032"/>
    <w:rsid w:val="00DA10D7"/>
    <w:rsid w:val="00DA140B"/>
    <w:rsid w:val="00DA141C"/>
    <w:rsid w:val="00DA1C1F"/>
    <w:rsid w:val="00DA226C"/>
    <w:rsid w:val="00DA2E09"/>
    <w:rsid w:val="00DA3466"/>
    <w:rsid w:val="00DA3A2F"/>
    <w:rsid w:val="00DA41EA"/>
    <w:rsid w:val="00DA4634"/>
    <w:rsid w:val="00DA4DD5"/>
    <w:rsid w:val="00DA541D"/>
    <w:rsid w:val="00DA6707"/>
    <w:rsid w:val="00DA6BC4"/>
    <w:rsid w:val="00DA7713"/>
    <w:rsid w:val="00DA7E62"/>
    <w:rsid w:val="00DB1135"/>
    <w:rsid w:val="00DB1F30"/>
    <w:rsid w:val="00DB2EFC"/>
    <w:rsid w:val="00DB3556"/>
    <w:rsid w:val="00DB4C35"/>
    <w:rsid w:val="00DB4F5C"/>
    <w:rsid w:val="00DB529E"/>
    <w:rsid w:val="00DB55E1"/>
    <w:rsid w:val="00DB5691"/>
    <w:rsid w:val="00DB5C50"/>
    <w:rsid w:val="00DB5EC7"/>
    <w:rsid w:val="00DC0E23"/>
    <w:rsid w:val="00DC16FF"/>
    <w:rsid w:val="00DC376B"/>
    <w:rsid w:val="00DC3F31"/>
    <w:rsid w:val="00DC4161"/>
    <w:rsid w:val="00DC4A53"/>
    <w:rsid w:val="00DC5203"/>
    <w:rsid w:val="00DC574D"/>
    <w:rsid w:val="00DC6ABA"/>
    <w:rsid w:val="00DC6C29"/>
    <w:rsid w:val="00DC71E8"/>
    <w:rsid w:val="00DC7A7C"/>
    <w:rsid w:val="00DC7D85"/>
    <w:rsid w:val="00DC7F47"/>
    <w:rsid w:val="00DD008B"/>
    <w:rsid w:val="00DD0283"/>
    <w:rsid w:val="00DD03B4"/>
    <w:rsid w:val="00DD047A"/>
    <w:rsid w:val="00DD056A"/>
    <w:rsid w:val="00DD0911"/>
    <w:rsid w:val="00DD1921"/>
    <w:rsid w:val="00DD2B41"/>
    <w:rsid w:val="00DD349E"/>
    <w:rsid w:val="00DD34CC"/>
    <w:rsid w:val="00DD3685"/>
    <w:rsid w:val="00DD3C70"/>
    <w:rsid w:val="00DD46D5"/>
    <w:rsid w:val="00DD4A7F"/>
    <w:rsid w:val="00DD4ECF"/>
    <w:rsid w:val="00DD4F5C"/>
    <w:rsid w:val="00DD7B79"/>
    <w:rsid w:val="00DE00D1"/>
    <w:rsid w:val="00DE162A"/>
    <w:rsid w:val="00DE18BC"/>
    <w:rsid w:val="00DE365A"/>
    <w:rsid w:val="00DE3DA6"/>
    <w:rsid w:val="00DE3E22"/>
    <w:rsid w:val="00DE402F"/>
    <w:rsid w:val="00DE4718"/>
    <w:rsid w:val="00DE48D4"/>
    <w:rsid w:val="00DE4D24"/>
    <w:rsid w:val="00DE524E"/>
    <w:rsid w:val="00DE6042"/>
    <w:rsid w:val="00DE612B"/>
    <w:rsid w:val="00DE68E9"/>
    <w:rsid w:val="00DE6CB2"/>
    <w:rsid w:val="00DE72AD"/>
    <w:rsid w:val="00DE72AE"/>
    <w:rsid w:val="00DE7728"/>
    <w:rsid w:val="00DE7CF3"/>
    <w:rsid w:val="00DF12C8"/>
    <w:rsid w:val="00DF1524"/>
    <w:rsid w:val="00DF33A4"/>
    <w:rsid w:val="00DF396D"/>
    <w:rsid w:val="00DF39F3"/>
    <w:rsid w:val="00DF3A00"/>
    <w:rsid w:val="00DF3A5F"/>
    <w:rsid w:val="00DF3C11"/>
    <w:rsid w:val="00DF4481"/>
    <w:rsid w:val="00DF5953"/>
    <w:rsid w:val="00DF5A43"/>
    <w:rsid w:val="00DF68B3"/>
    <w:rsid w:val="00DF7B45"/>
    <w:rsid w:val="00DF7D6F"/>
    <w:rsid w:val="00E007B1"/>
    <w:rsid w:val="00E007E8"/>
    <w:rsid w:val="00E00910"/>
    <w:rsid w:val="00E016DF"/>
    <w:rsid w:val="00E01965"/>
    <w:rsid w:val="00E02324"/>
    <w:rsid w:val="00E02848"/>
    <w:rsid w:val="00E02B94"/>
    <w:rsid w:val="00E02E7F"/>
    <w:rsid w:val="00E038F5"/>
    <w:rsid w:val="00E03B8C"/>
    <w:rsid w:val="00E04727"/>
    <w:rsid w:val="00E04878"/>
    <w:rsid w:val="00E05004"/>
    <w:rsid w:val="00E052A1"/>
    <w:rsid w:val="00E058B7"/>
    <w:rsid w:val="00E058E7"/>
    <w:rsid w:val="00E0648D"/>
    <w:rsid w:val="00E068AA"/>
    <w:rsid w:val="00E06CCE"/>
    <w:rsid w:val="00E10054"/>
    <w:rsid w:val="00E103C3"/>
    <w:rsid w:val="00E10893"/>
    <w:rsid w:val="00E10D3B"/>
    <w:rsid w:val="00E11701"/>
    <w:rsid w:val="00E130A4"/>
    <w:rsid w:val="00E132EA"/>
    <w:rsid w:val="00E13440"/>
    <w:rsid w:val="00E13ECA"/>
    <w:rsid w:val="00E14381"/>
    <w:rsid w:val="00E1439B"/>
    <w:rsid w:val="00E1490A"/>
    <w:rsid w:val="00E14A12"/>
    <w:rsid w:val="00E154EA"/>
    <w:rsid w:val="00E16816"/>
    <w:rsid w:val="00E175F2"/>
    <w:rsid w:val="00E17726"/>
    <w:rsid w:val="00E214EC"/>
    <w:rsid w:val="00E219E5"/>
    <w:rsid w:val="00E25A49"/>
    <w:rsid w:val="00E2604B"/>
    <w:rsid w:val="00E26D9C"/>
    <w:rsid w:val="00E26DC2"/>
    <w:rsid w:val="00E30205"/>
    <w:rsid w:val="00E30ADE"/>
    <w:rsid w:val="00E32003"/>
    <w:rsid w:val="00E3201E"/>
    <w:rsid w:val="00E3204B"/>
    <w:rsid w:val="00E33729"/>
    <w:rsid w:val="00E3394D"/>
    <w:rsid w:val="00E33AFF"/>
    <w:rsid w:val="00E33B4D"/>
    <w:rsid w:val="00E33DE7"/>
    <w:rsid w:val="00E34257"/>
    <w:rsid w:val="00E346A9"/>
    <w:rsid w:val="00E34A41"/>
    <w:rsid w:val="00E35470"/>
    <w:rsid w:val="00E35619"/>
    <w:rsid w:val="00E35EE9"/>
    <w:rsid w:val="00E36751"/>
    <w:rsid w:val="00E3795C"/>
    <w:rsid w:val="00E37A4F"/>
    <w:rsid w:val="00E40CDE"/>
    <w:rsid w:val="00E40E98"/>
    <w:rsid w:val="00E41263"/>
    <w:rsid w:val="00E42E48"/>
    <w:rsid w:val="00E4383B"/>
    <w:rsid w:val="00E4399C"/>
    <w:rsid w:val="00E43C60"/>
    <w:rsid w:val="00E4413F"/>
    <w:rsid w:val="00E44DB6"/>
    <w:rsid w:val="00E45E95"/>
    <w:rsid w:val="00E4731E"/>
    <w:rsid w:val="00E479FA"/>
    <w:rsid w:val="00E47C00"/>
    <w:rsid w:val="00E47D85"/>
    <w:rsid w:val="00E502B3"/>
    <w:rsid w:val="00E51002"/>
    <w:rsid w:val="00E512DC"/>
    <w:rsid w:val="00E51479"/>
    <w:rsid w:val="00E515DE"/>
    <w:rsid w:val="00E51C9E"/>
    <w:rsid w:val="00E51ECD"/>
    <w:rsid w:val="00E533D4"/>
    <w:rsid w:val="00E535AB"/>
    <w:rsid w:val="00E5419E"/>
    <w:rsid w:val="00E543D9"/>
    <w:rsid w:val="00E5442D"/>
    <w:rsid w:val="00E55599"/>
    <w:rsid w:val="00E56BAA"/>
    <w:rsid w:val="00E57AC7"/>
    <w:rsid w:val="00E603FF"/>
    <w:rsid w:val="00E60E33"/>
    <w:rsid w:val="00E610A6"/>
    <w:rsid w:val="00E617BC"/>
    <w:rsid w:val="00E61DD1"/>
    <w:rsid w:val="00E61ED3"/>
    <w:rsid w:val="00E621B8"/>
    <w:rsid w:val="00E6223A"/>
    <w:rsid w:val="00E630C5"/>
    <w:rsid w:val="00E63276"/>
    <w:rsid w:val="00E635CC"/>
    <w:rsid w:val="00E639DB"/>
    <w:rsid w:val="00E63ED1"/>
    <w:rsid w:val="00E63EF0"/>
    <w:rsid w:val="00E654DC"/>
    <w:rsid w:val="00E65768"/>
    <w:rsid w:val="00E65C8C"/>
    <w:rsid w:val="00E662EC"/>
    <w:rsid w:val="00E66383"/>
    <w:rsid w:val="00E6651F"/>
    <w:rsid w:val="00E70C70"/>
    <w:rsid w:val="00E712D9"/>
    <w:rsid w:val="00E71405"/>
    <w:rsid w:val="00E71764"/>
    <w:rsid w:val="00E71B77"/>
    <w:rsid w:val="00E71C0F"/>
    <w:rsid w:val="00E72879"/>
    <w:rsid w:val="00E72C5F"/>
    <w:rsid w:val="00E73187"/>
    <w:rsid w:val="00E745B7"/>
    <w:rsid w:val="00E746A0"/>
    <w:rsid w:val="00E74E72"/>
    <w:rsid w:val="00E75E99"/>
    <w:rsid w:val="00E75F83"/>
    <w:rsid w:val="00E7673B"/>
    <w:rsid w:val="00E76DE2"/>
    <w:rsid w:val="00E7730C"/>
    <w:rsid w:val="00E77E7A"/>
    <w:rsid w:val="00E803A2"/>
    <w:rsid w:val="00E80CA8"/>
    <w:rsid w:val="00E8244A"/>
    <w:rsid w:val="00E831E8"/>
    <w:rsid w:val="00E837E9"/>
    <w:rsid w:val="00E851E7"/>
    <w:rsid w:val="00E852AA"/>
    <w:rsid w:val="00E85812"/>
    <w:rsid w:val="00E86A7F"/>
    <w:rsid w:val="00E86CBF"/>
    <w:rsid w:val="00E86FD4"/>
    <w:rsid w:val="00E876EA"/>
    <w:rsid w:val="00E879F6"/>
    <w:rsid w:val="00E901D8"/>
    <w:rsid w:val="00E90880"/>
    <w:rsid w:val="00E90D50"/>
    <w:rsid w:val="00E9123B"/>
    <w:rsid w:val="00E91AC8"/>
    <w:rsid w:val="00E91AD8"/>
    <w:rsid w:val="00E92585"/>
    <w:rsid w:val="00E92AFE"/>
    <w:rsid w:val="00E92CAE"/>
    <w:rsid w:val="00E93010"/>
    <w:rsid w:val="00E9320F"/>
    <w:rsid w:val="00E9477A"/>
    <w:rsid w:val="00E947AA"/>
    <w:rsid w:val="00E94965"/>
    <w:rsid w:val="00E95363"/>
    <w:rsid w:val="00E954B7"/>
    <w:rsid w:val="00E95567"/>
    <w:rsid w:val="00E95C39"/>
    <w:rsid w:val="00E96A50"/>
    <w:rsid w:val="00E96C03"/>
    <w:rsid w:val="00E96E37"/>
    <w:rsid w:val="00E97043"/>
    <w:rsid w:val="00E97831"/>
    <w:rsid w:val="00E9796B"/>
    <w:rsid w:val="00EA016B"/>
    <w:rsid w:val="00EA0477"/>
    <w:rsid w:val="00EA04D4"/>
    <w:rsid w:val="00EA08A7"/>
    <w:rsid w:val="00EA0CB9"/>
    <w:rsid w:val="00EA1598"/>
    <w:rsid w:val="00EA2BE4"/>
    <w:rsid w:val="00EA3A6D"/>
    <w:rsid w:val="00EA45CD"/>
    <w:rsid w:val="00EA46EC"/>
    <w:rsid w:val="00EA4861"/>
    <w:rsid w:val="00EA4B74"/>
    <w:rsid w:val="00EA4B7C"/>
    <w:rsid w:val="00EA4D91"/>
    <w:rsid w:val="00EA4F2E"/>
    <w:rsid w:val="00EA5BA3"/>
    <w:rsid w:val="00EA605A"/>
    <w:rsid w:val="00EA7983"/>
    <w:rsid w:val="00EA7D5D"/>
    <w:rsid w:val="00EB0140"/>
    <w:rsid w:val="00EB0B23"/>
    <w:rsid w:val="00EB1B68"/>
    <w:rsid w:val="00EB1DC6"/>
    <w:rsid w:val="00EB1EB6"/>
    <w:rsid w:val="00EB28C5"/>
    <w:rsid w:val="00EB2E04"/>
    <w:rsid w:val="00EB3037"/>
    <w:rsid w:val="00EB34AF"/>
    <w:rsid w:val="00EB40E4"/>
    <w:rsid w:val="00EB46C5"/>
    <w:rsid w:val="00EB4C27"/>
    <w:rsid w:val="00EB53F9"/>
    <w:rsid w:val="00EB5D2D"/>
    <w:rsid w:val="00EB5D37"/>
    <w:rsid w:val="00EB62E2"/>
    <w:rsid w:val="00EB664D"/>
    <w:rsid w:val="00EB669E"/>
    <w:rsid w:val="00EB6F7D"/>
    <w:rsid w:val="00EB7315"/>
    <w:rsid w:val="00EB758E"/>
    <w:rsid w:val="00EC0936"/>
    <w:rsid w:val="00EC1746"/>
    <w:rsid w:val="00EC3394"/>
    <w:rsid w:val="00EC341D"/>
    <w:rsid w:val="00EC3505"/>
    <w:rsid w:val="00EC357E"/>
    <w:rsid w:val="00EC3671"/>
    <w:rsid w:val="00EC3F9F"/>
    <w:rsid w:val="00EC423B"/>
    <w:rsid w:val="00EC43C3"/>
    <w:rsid w:val="00EC530B"/>
    <w:rsid w:val="00EC6476"/>
    <w:rsid w:val="00EC7415"/>
    <w:rsid w:val="00ED0946"/>
    <w:rsid w:val="00ED0A10"/>
    <w:rsid w:val="00ED1155"/>
    <w:rsid w:val="00ED1D47"/>
    <w:rsid w:val="00ED4048"/>
    <w:rsid w:val="00ED5C3F"/>
    <w:rsid w:val="00ED6CE3"/>
    <w:rsid w:val="00ED6FD2"/>
    <w:rsid w:val="00ED7678"/>
    <w:rsid w:val="00ED77BC"/>
    <w:rsid w:val="00ED7B4E"/>
    <w:rsid w:val="00ED7EEE"/>
    <w:rsid w:val="00EE1DE7"/>
    <w:rsid w:val="00EE1EC5"/>
    <w:rsid w:val="00EE3061"/>
    <w:rsid w:val="00EE31C4"/>
    <w:rsid w:val="00EE3399"/>
    <w:rsid w:val="00EE368D"/>
    <w:rsid w:val="00EE375D"/>
    <w:rsid w:val="00EE4034"/>
    <w:rsid w:val="00EE427B"/>
    <w:rsid w:val="00EE430F"/>
    <w:rsid w:val="00EE5807"/>
    <w:rsid w:val="00EE5BA3"/>
    <w:rsid w:val="00EE5FD0"/>
    <w:rsid w:val="00EE69F1"/>
    <w:rsid w:val="00EE6ABD"/>
    <w:rsid w:val="00EE7690"/>
    <w:rsid w:val="00EF02C9"/>
    <w:rsid w:val="00EF1814"/>
    <w:rsid w:val="00EF2F97"/>
    <w:rsid w:val="00EF2FE5"/>
    <w:rsid w:val="00EF3433"/>
    <w:rsid w:val="00EF381D"/>
    <w:rsid w:val="00EF3E8E"/>
    <w:rsid w:val="00EF7D18"/>
    <w:rsid w:val="00F0020A"/>
    <w:rsid w:val="00F00BF4"/>
    <w:rsid w:val="00F01207"/>
    <w:rsid w:val="00F0176A"/>
    <w:rsid w:val="00F01D5E"/>
    <w:rsid w:val="00F01FD9"/>
    <w:rsid w:val="00F0242B"/>
    <w:rsid w:val="00F025BA"/>
    <w:rsid w:val="00F02698"/>
    <w:rsid w:val="00F02BBF"/>
    <w:rsid w:val="00F02BF1"/>
    <w:rsid w:val="00F03C4E"/>
    <w:rsid w:val="00F042AA"/>
    <w:rsid w:val="00F04356"/>
    <w:rsid w:val="00F04F97"/>
    <w:rsid w:val="00F05290"/>
    <w:rsid w:val="00F0585E"/>
    <w:rsid w:val="00F05AB1"/>
    <w:rsid w:val="00F05CAC"/>
    <w:rsid w:val="00F05EF5"/>
    <w:rsid w:val="00F0655A"/>
    <w:rsid w:val="00F0687E"/>
    <w:rsid w:val="00F06E76"/>
    <w:rsid w:val="00F07C9A"/>
    <w:rsid w:val="00F10098"/>
    <w:rsid w:val="00F12DD2"/>
    <w:rsid w:val="00F12F17"/>
    <w:rsid w:val="00F13011"/>
    <w:rsid w:val="00F133E1"/>
    <w:rsid w:val="00F140A5"/>
    <w:rsid w:val="00F149A4"/>
    <w:rsid w:val="00F15D2F"/>
    <w:rsid w:val="00F15DA3"/>
    <w:rsid w:val="00F1718F"/>
    <w:rsid w:val="00F178EC"/>
    <w:rsid w:val="00F17ACB"/>
    <w:rsid w:val="00F20D2A"/>
    <w:rsid w:val="00F2156C"/>
    <w:rsid w:val="00F217BD"/>
    <w:rsid w:val="00F22796"/>
    <w:rsid w:val="00F2298C"/>
    <w:rsid w:val="00F234D9"/>
    <w:rsid w:val="00F2380D"/>
    <w:rsid w:val="00F23CBF"/>
    <w:rsid w:val="00F2406A"/>
    <w:rsid w:val="00F2456A"/>
    <w:rsid w:val="00F246A2"/>
    <w:rsid w:val="00F25879"/>
    <w:rsid w:val="00F25CD3"/>
    <w:rsid w:val="00F25EB3"/>
    <w:rsid w:val="00F2631F"/>
    <w:rsid w:val="00F263E0"/>
    <w:rsid w:val="00F26494"/>
    <w:rsid w:val="00F26B63"/>
    <w:rsid w:val="00F27807"/>
    <w:rsid w:val="00F27BB5"/>
    <w:rsid w:val="00F303C0"/>
    <w:rsid w:val="00F30797"/>
    <w:rsid w:val="00F31BCA"/>
    <w:rsid w:val="00F328F7"/>
    <w:rsid w:val="00F32AC7"/>
    <w:rsid w:val="00F33B4C"/>
    <w:rsid w:val="00F33F09"/>
    <w:rsid w:val="00F34998"/>
    <w:rsid w:val="00F34BA4"/>
    <w:rsid w:val="00F34C55"/>
    <w:rsid w:val="00F34FDC"/>
    <w:rsid w:val="00F361F8"/>
    <w:rsid w:val="00F36AF0"/>
    <w:rsid w:val="00F370C2"/>
    <w:rsid w:val="00F37228"/>
    <w:rsid w:val="00F37289"/>
    <w:rsid w:val="00F37701"/>
    <w:rsid w:val="00F37853"/>
    <w:rsid w:val="00F378E6"/>
    <w:rsid w:val="00F4038A"/>
    <w:rsid w:val="00F40C0A"/>
    <w:rsid w:val="00F40CD3"/>
    <w:rsid w:val="00F40E59"/>
    <w:rsid w:val="00F411EF"/>
    <w:rsid w:val="00F41227"/>
    <w:rsid w:val="00F414CB"/>
    <w:rsid w:val="00F4170C"/>
    <w:rsid w:val="00F41890"/>
    <w:rsid w:val="00F4204F"/>
    <w:rsid w:val="00F42F26"/>
    <w:rsid w:val="00F43B41"/>
    <w:rsid w:val="00F44652"/>
    <w:rsid w:val="00F4536C"/>
    <w:rsid w:val="00F459F9"/>
    <w:rsid w:val="00F46F20"/>
    <w:rsid w:val="00F47321"/>
    <w:rsid w:val="00F4746D"/>
    <w:rsid w:val="00F47475"/>
    <w:rsid w:val="00F50EBF"/>
    <w:rsid w:val="00F50ED3"/>
    <w:rsid w:val="00F523E8"/>
    <w:rsid w:val="00F52481"/>
    <w:rsid w:val="00F53E99"/>
    <w:rsid w:val="00F56812"/>
    <w:rsid w:val="00F568E0"/>
    <w:rsid w:val="00F56F06"/>
    <w:rsid w:val="00F601D3"/>
    <w:rsid w:val="00F60585"/>
    <w:rsid w:val="00F60892"/>
    <w:rsid w:val="00F61172"/>
    <w:rsid w:val="00F611EB"/>
    <w:rsid w:val="00F61ED8"/>
    <w:rsid w:val="00F61F96"/>
    <w:rsid w:val="00F63167"/>
    <w:rsid w:val="00F63794"/>
    <w:rsid w:val="00F639CF"/>
    <w:rsid w:val="00F63BF4"/>
    <w:rsid w:val="00F63F89"/>
    <w:rsid w:val="00F64010"/>
    <w:rsid w:val="00F64D96"/>
    <w:rsid w:val="00F64FA0"/>
    <w:rsid w:val="00F65D0C"/>
    <w:rsid w:val="00F65FFC"/>
    <w:rsid w:val="00F66040"/>
    <w:rsid w:val="00F6653A"/>
    <w:rsid w:val="00F66FB2"/>
    <w:rsid w:val="00F6767E"/>
    <w:rsid w:val="00F67B34"/>
    <w:rsid w:val="00F701F5"/>
    <w:rsid w:val="00F708F5"/>
    <w:rsid w:val="00F70B6E"/>
    <w:rsid w:val="00F7181C"/>
    <w:rsid w:val="00F71B9C"/>
    <w:rsid w:val="00F71C22"/>
    <w:rsid w:val="00F71C6B"/>
    <w:rsid w:val="00F72833"/>
    <w:rsid w:val="00F728B5"/>
    <w:rsid w:val="00F72B4C"/>
    <w:rsid w:val="00F72C6F"/>
    <w:rsid w:val="00F72E67"/>
    <w:rsid w:val="00F73CF4"/>
    <w:rsid w:val="00F74272"/>
    <w:rsid w:val="00F746A3"/>
    <w:rsid w:val="00F74875"/>
    <w:rsid w:val="00F74FAA"/>
    <w:rsid w:val="00F76966"/>
    <w:rsid w:val="00F76AC3"/>
    <w:rsid w:val="00F7799E"/>
    <w:rsid w:val="00F77AF0"/>
    <w:rsid w:val="00F80191"/>
    <w:rsid w:val="00F808A8"/>
    <w:rsid w:val="00F80942"/>
    <w:rsid w:val="00F8150B"/>
    <w:rsid w:val="00F82B7B"/>
    <w:rsid w:val="00F82C12"/>
    <w:rsid w:val="00F8350A"/>
    <w:rsid w:val="00F84BA2"/>
    <w:rsid w:val="00F850D7"/>
    <w:rsid w:val="00F851AA"/>
    <w:rsid w:val="00F853D3"/>
    <w:rsid w:val="00F85966"/>
    <w:rsid w:val="00F85EED"/>
    <w:rsid w:val="00F8672B"/>
    <w:rsid w:val="00F869F6"/>
    <w:rsid w:val="00F86F73"/>
    <w:rsid w:val="00F874AC"/>
    <w:rsid w:val="00F8758D"/>
    <w:rsid w:val="00F8773C"/>
    <w:rsid w:val="00F87C1F"/>
    <w:rsid w:val="00F906B4"/>
    <w:rsid w:val="00F90764"/>
    <w:rsid w:val="00F9160F"/>
    <w:rsid w:val="00F91F56"/>
    <w:rsid w:val="00F9223C"/>
    <w:rsid w:val="00F9297F"/>
    <w:rsid w:val="00F92C2E"/>
    <w:rsid w:val="00F92E1C"/>
    <w:rsid w:val="00F92F7C"/>
    <w:rsid w:val="00F93331"/>
    <w:rsid w:val="00F935B7"/>
    <w:rsid w:val="00F93F8B"/>
    <w:rsid w:val="00F94B12"/>
    <w:rsid w:val="00F94B56"/>
    <w:rsid w:val="00F94CFD"/>
    <w:rsid w:val="00F94FC6"/>
    <w:rsid w:val="00F9530E"/>
    <w:rsid w:val="00F95F28"/>
    <w:rsid w:val="00F96F7B"/>
    <w:rsid w:val="00F97895"/>
    <w:rsid w:val="00F97A1C"/>
    <w:rsid w:val="00FA0D35"/>
    <w:rsid w:val="00FA10AA"/>
    <w:rsid w:val="00FA1F01"/>
    <w:rsid w:val="00FA1F7E"/>
    <w:rsid w:val="00FA1FFA"/>
    <w:rsid w:val="00FA2386"/>
    <w:rsid w:val="00FA3157"/>
    <w:rsid w:val="00FA34AB"/>
    <w:rsid w:val="00FA4796"/>
    <w:rsid w:val="00FA4F25"/>
    <w:rsid w:val="00FA509A"/>
    <w:rsid w:val="00FA5750"/>
    <w:rsid w:val="00FA5D99"/>
    <w:rsid w:val="00FA653B"/>
    <w:rsid w:val="00FA6DFB"/>
    <w:rsid w:val="00FA75B1"/>
    <w:rsid w:val="00FB02E0"/>
    <w:rsid w:val="00FB073F"/>
    <w:rsid w:val="00FB0C1F"/>
    <w:rsid w:val="00FB139D"/>
    <w:rsid w:val="00FB17A2"/>
    <w:rsid w:val="00FB2372"/>
    <w:rsid w:val="00FB2B01"/>
    <w:rsid w:val="00FB2F60"/>
    <w:rsid w:val="00FB411F"/>
    <w:rsid w:val="00FB4D4D"/>
    <w:rsid w:val="00FB5BF9"/>
    <w:rsid w:val="00FB5E6E"/>
    <w:rsid w:val="00FB6331"/>
    <w:rsid w:val="00FB660E"/>
    <w:rsid w:val="00FB7033"/>
    <w:rsid w:val="00FB793F"/>
    <w:rsid w:val="00FB7AFD"/>
    <w:rsid w:val="00FB7C52"/>
    <w:rsid w:val="00FC065E"/>
    <w:rsid w:val="00FC0A9F"/>
    <w:rsid w:val="00FC15F2"/>
    <w:rsid w:val="00FC1891"/>
    <w:rsid w:val="00FC1B0E"/>
    <w:rsid w:val="00FC1CED"/>
    <w:rsid w:val="00FC1FB8"/>
    <w:rsid w:val="00FC23FA"/>
    <w:rsid w:val="00FC25C6"/>
    <w:rsid w:val="00FC2A3A"/>
    <w:rsid w:val="00FC2A5E"/>
    <w:rsid w:val="00FC2D51"/>
    <w:rsid w:val="00FC326A"/>
    <w:rsid w:val="00FC3C3C"/>
    <w:rsid w:val="00FC3D1C"/>
    <w:rsid w:val="00FC4576"/>
    <w:rsid w:val="00FC4C74"/>
    <w:rsid w:val="00FC4FD0"/>
    <w:rsid w:val="00FC5F5B"/>
    <w:rsid w:val="00FC63D8"/>
    <w:rsid w:val="00FC682B"/>
    <w:rsid w:val="00FC6BCC"/>
    <w:rsid w:val="00FC72BB"/>
    <w:rsid w:val="00FD0D51"/>
    <w:rsid w:val="00FD10FF"/>
    <w:rsid w:val="00FD13FD"/>
    <w:rsid w:val="00FD1731"/>
    <w:rsid w:val="00FD1F48"/>
    <w:rsid w:val="00FD27D3"/>
    <w:rsid w:val="00FD2C5D"/>
    <w:rsid w:val="00FD3A03"/>
    <w:rsid w:val="00FD3AC4"/>
    <w:rsid w:val="00FD3B45"/>
    <w:rsid w:val="00FD3CD9"/>
    <w:rsid w:val="00FD4B60"/>
    <w:rsid w:val="00FD5257"/>
    <w:rsid w:val="00FD575F"/>
    <w:rsid w:val="00FD5ABB"/>
    <w:rsid w:val="00FE0087"/>
    <w:rsid w:val="00FE0328"/>
    <w:rsid w:val="00FE123F"/>
    <w:rsid w:val="00FE22F4"/>
    <w:rsid w:val="00FE257C"/>
    <w:rsid w:val="00FE2B84"/>
    <w:rsid w:val="00FE3146"/>
    <w:rsid w:val="00FE3EB9"/>
    <w:rsid w:val="00FE41BA"/>
    <w:rsid w:val="00FE42DE"/>
    <w:rsid w:val="00FE4ED1"/>
    <w:rsid w:val="00FE5011"/>
    <w:rsid w:val="00FE5150"/>
    <w:rsid w:val="00FE51A6"/>
    <w:rsid w:val="00FE5523"/>
    <w:rsid w:val="00FE57A3"/>
    <w:rsid w:val="00FE615A"/>
    <w:rsid w:val="00FE6B3D"/>
    <w:rsid w:val="00FE6B9A"/>
    <w:rsid w:val="00FE777B"/>
    <w:rsid w:val="00FE7A0F"/>
    <w:rsid w:val="00FF114F"/>
    <w:rsid w:val="00FF17BD"/>
    <w:rsid w:val="00FF1AB4"/>
    <w:rsid w:val="00FF213E"/>
    <w:rsid w:val="00FF2809"/>
    <w:rsid w:val="00FF345B"/>
    <w:rsid w:val="00FF3F31"/>
    <w:rsid w:val="00FF46B6"/>
    <w:rsid w:val="00FF5DCB"/>
    <w:rsid w:val="00FF61E6"/>
    <w:rsid w:val="00FF6C49"/>
    <w:rsid w:val="00FF6D02"/>
    <w:rsid w:val="00FF716C"/>
    <w:rsid w:val="00FF782C"/>
    <w:rsid w:val="00FF7DC2"/>
    <w:rsid w:val="00FF7F82"/>
    <w:rsid w:val="08B73D16"/>
    <w:rsid w:val="08FA8B8B"/>
    <w:rsid w:val="0B215D6D"/>
    <w:rsid w:val="0E67C4F0"/>
    <w:rsid w:val="1179904E"/>
    <w:rsid w:val="1576477C"/>
    <w:rsid w:val="18B121F8"/>
    <w:rsid w:val="1DF7A3E5"/>
    <w:rsid w:val="224364EC"/>
    <w:rsid w:val="22E3B090"/>
    <w:rsid w:val="27CADBDA"/>
    <w:rsid w:val="2BC2C9BA"/>
    <w:rsid w:val="2DDC3995"/>
    <w:rsid w:val="34916FA0"/>
    <w:rsid w:val="34EC6531"/>
    <w:rsid w:val="352D061B"/>
    <w:rsid w:val="3599063F"/>
    <w:rsid w:val="35D826C0"/>
    <w:rsid w:val="3BA85FA8"/>
    <w:rsid w:val="3C11E29C"/>
    <w:rsid w:val="3FB050D1"/>
    <w:rsid w:val="3FB4D8C6"/>
    <w:rsid w:val="4019FD2B"/>
    <w:rsid w:val="45BE09D5"/>
    <w:rsid w:val="46EA0FCD"/>
    <w:rsid w:val="4926585F"/>
    <w:rsid w:val="4BB6009D"/>
    <w:rsid w:val="4FF5459B"/>
    <w:rsid w:val="505ECA94"/>
    <w:rsid w:val="553F91CD"/>
    <w:rsid w:val="56412590"/>
    <w:rsid w:val="59E048AE"/>
    <w:rsid w:val="59F9B968"/>
    <w:rsid w:val="5A9987A0"/>
    <w:rsid w:val="5AB8D51B"/>
    <w:rsid w:val="5EE0172C"/>
    <w:rsid w:val="5F86100F"/>
    <w:rsid w:val="6008CCDB"/>
    <w:rsid w:val="651601BD"/>
    <w:rsid w:val="6DE64635"/>
    <w:rsid w:val="70E10C4E"/>
    <w:rsid w:val="71DE298A"/>
    <w:rsid w:val="72F93A35"/>
    <w:rsid w:val="776815B9"/>
    <w:rsid w:val="77B25E92"/>
    <w:rsid w:val="79B3BB7F"/>
    <w:rsid w:val="7CE79D9B"/>
    <w:rsid w:val="7F601197"/>
    <w:rsid w:val="7FD3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EEB15"/>
  <w15:docId w15:val="{65BECA06-AAD1-4DC4-BF5E-2C10300A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uiPriority="9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175EB"/>
    <w:pPr>
      <w:spacing w:before="120" w:after="60" w:line="264" w:lineRule="auto"/>
      <w:ind w:left="227"/>
    </w:pPr>
    <w:rPr>
      <w:rFonts w:ascii="Arial" w:eastAsia="Arial" w:hAnsi="Arial" w:cs="Arial"/>
      <w:lang w:val="en-AU" w:eastAsia="ja-JP"/>
    </w:rPr>
  </w:style>
  <w:style w:type="paragraph" w:styleId="Heading1">
    <w:name w:val="heading 1"/>
    <w:basedOn w:val="Normal"/>
    <w:next w:val="Normal"/>
    <w:qFormat/>
    <w:rsid w:val="00780AF7"/>
    <w:pPr>
      <w:keepNext/>
      <w:pageBreakBefore/>
      <w:spacing w:after="120"/>
      <w:ind w:left="0"/>
      <w:outlineLvl w:val="0"/>
    </w:pPr>
    <w:rPr>
      <w:rFonts w:ascii="Arial Black" w:eastAsia="Arial Black" w:hAnsi="Arial Black" w:cs="Arial Black"/>
      <w:bCs/>
      <w:smallCaps/>
      <w:color w:val="0F243E" w:themeColor="text2" w:themeShade="80"/>
      <w:kern w:val="32"/>
      <w:sz w:val="32"/>
      <w:szCs w:val="32"/>
    </w:rPr>
  </w:style>
  <w:style w:type="paragraph" w:styleId="Heading2">
    <w:name w:val="heading 2"/>
    <w:aliases w:val="VertoWave Heading 2 (3),Heading 2 Char Char Char Char Char Char Char,Heading 2 Char2,Heading 2 Char1 Char,Heading 2 Char Char Char Char Char Char Char Char Char Char,Second Level Topic,h2,Second Level Topic Char,h2 Char,Sub-heading,sl2,H2,l2"/>
    <w:basedOn w:val="Normal"/>
    <w:next w:val="Normal"/>
    <w:qFormat/>
    <w:rsid w:val="00780AF7"/>
    <w:pPr>
      <w:keepNext/>
      <w:spacing w:before="240" w:after="120"/>
      <w:ind w:left="0"/>
      <w:outlineLvl w:val="1"/>
    </w:pPr>
    <w:rPr>
      <w:b/>
      <w:bCs/>
      <w:color w:val="17365D" w:themeColor="tex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780AF7"/>
    <w:pPr>
      <w:keepNext/>
      <w:spacing w:before="180"/>
      <w:outlineLvl w:val="2"/>
    </w:pPr>
    <w:rPr>
      <w:b/>
      <w:color w:val="548DD4" w:themeColor="text2" w:themeTint="99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780AF7"/>
    <w:pPr>
      <w:keepNext/>
      <w:spacing w:before="180"/>
      <w:outlineLvl w:val="3"/>
    </w:pPr>
    <w:rPr>
      <w:b/>
      <w:bCs/>
      <w:i/>
      <w:iCs/>
      <w:color w:val="0F243E" w:themeColor="text2" w:themeShade="80"/>
      <w:sz w:val="24"/>
      <w:szCs w:val="24"/>
    </w:rPr>
  </w:style>
  <w:style w:type="paragraph" w:styleId="Heading5">
    <w:name w:val="heading 5"/>
    <w:basedOn w:val="Normal"/>
    <w:next w:val="Normal"/>
    <w:qFormat/>
    <w:rsid w:val="00780AF7"/>
    <w:pPr>
      <w:keepNext/>
      <w:spacing w:before="180"/>
      <w:outlineLvl w:val="4"/>
    </w:pPr>
    <w:rPr>
      <w:b/>
      <w:bCs/>
      <w:i/>
      <w:iCs/>
      <w:color w:val="17365D" w:themeColor="text2" w:themeShade="BF"/>
      <w:sz w:val="22"/>
      <w:szCs w:val="22"/>
    </w:rPr>
  </w:style>
  <w:style w:type="paragraph" w:styleId="Heading6">
    <w:name w:val="heading 6"/>
    <w:basedOn w:val="Normal"/>
    <w:next w:val="Normal"/>
    <w:qFormat/>
    <w:rsid w:val="00924BEF"/>
    <w:pPr>
      <w:spacing w:before="24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4BEF"/>
    <w:pPr>
      <w:spacing w:before="24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924BEF"/>
    <w:pPr>
      <w:spacing w:before="24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924BEF"/>
    <w:pPr>
      <w:spacing w:before="24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Odd Header,oh,h"/>
    <w:basedOn w:val="Normal"/>
    <w:link w:val="HeaderChar"/>
    <w:uiPriority w:val="99"/>
    <w:rsid w:val="000673EF"/>
    <w:pPr>
      <w:pBdr>
        <w:bottom w:val="single" w:sz="4" w:space="1" w:color="auto"/>
      </w:pBdr>
      <w:spacing w:before="0" w:after="0"/>
      <w:ind w:left="0"/>
      <w:jc w:val="right"/>
    </w:pPr>
    <w:rPr>
      <w:rFonts w:ascii="Arial Narrow" w:eastAsia="Arial Narrow" w:hAnsi="Arial Narrow" w:cs="Arial Narrow"/>
      <w:sz w:val="16"/>
      <w:szCs w:val="16"/>
    </w:rPr>
  </w:style>
  <w:style w:type="paragraph" w:styleId="Footer">
    <w:name w:val="footer"/>
    <w:aliases w:val="f"/>
    <w:basedOn w:val="Normal"/>
    <w:link w:val="FooterChar"/>
    <w:uiPriority w:val="99"/>
    <w:rsid w:val="000673EF"/>
    <w:pPr>
      <w:tabs>
        <w:tab w:val="center" w:pos="4153"/>
        <w:tab w:val="right" w:pos="8306"/>
      </w:tabs>
      <w:spacing w:before="0" w:after="0"/>
      <w:ind w:left="0"/>
    </w:pPr>
    <w:rPr>
      <w:rFonts w:ascii="Arial Narrow" w:eastAsia="Arial Narrow" w:hAnsi="Arial Narrow" w:cs="Arial Narrow"/>
      <w:sz w:val="16"/>
      <w:szCs w:val="16"/>
    </w:rPr>
  </w:style>
  <w:style w:type="table" w:styleId="TableGrid">
    <w:name w:val="Table Grid"/>
    <w:basedOn w:val="TableNormal"/>
    <w:uiPriority w:val="39"/>
    <w:rsid w:val="000673EF"/>
    <w:pPr>
      <w:spacing w:before="60" w:after="60"/>
    </w:pPr>
    <w:rPr>
      <w:rFonts w:ascii="Arial Narrow" w:eastAsia="Arial Narrow" w:hAnsi="Arial Narrow" w:cs="Arial Narrow"/>
      <w:sz w:val="18"/>
      <w:szCs w:val="18"/>
    </w:rPr>
    <w:tblPr>
      <w:tblStyleRowBandSize w:val="1"/>
      <w:tblInd w:w="227" w:type="dxa"/>
      <w:tblBorders>
        <w:top w:val="single" w:sz="8" w:space="0" w:color="999999"/>
        <w:bottom w:val="single" w:sz="8" w:space="0" w:color="999999"/>
      </w:tblBorders>
      <w:tblCellMar>
        <w:left w:w="57" w:type="dxa"/>
        <w:right w:w="57" w:type="dxa"/>
      </w:tblCellMar>
    </w:tblPr>
    <w:tblStylePr w:type="firstRow">
      <w:rPr>
        <w:rFonts w:ascii="Cambria" w:eastAsia="Cambria" w:hAnsi="Cambria" w:cs="Cambria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band1Horz">
      <w:rPr>
        <w:rFonts w:ascii="Segoe UI" w:hAnsi="Segoe UI" w:cs="Segoe UI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" w:eastAsia="Segoe UI" w:hAnsi="Segoe UI" w:cs="Segoe UI"/>
        <w:sz w:val="18"/>
        <w:szCs w:val="18"/>
      </w:rPr>
    </w:tblStylePr>
  </w:style>
  <w:style w:type="paragraph" w:customStyle="1" w:styleId="Hidden">
    <w:name w:val="Hidden"/>
    <w:basedOn w:val="Normal"/>
    <w:rsid w:val="000673EF"/>
    <w:pPr>
      <w:shd w:val="clear" w:color="auto" w:fill="FFFF99"/>
    </w:pPr>
    <w:rPr>
      <w:vanish/>
      <w:color w:val="0000FF"/>
    </w:rPr>
  </w:style>
  <w:style w:type="paragraph" w:customStyle="1" w:styleId="NumHeading1">
    <w:name w:val="Num Heading 1"/>
    <w:basedOn w:val="Heading1"/>
    <w:next w:val="Normal"/>
    <w:qFormat/>
    <w:rsid w:val="000673EF"/>
    <w:pPr>
      <w:numPr>
        <w:numId w:val="2"/>
      </w:numPr>
    </w:pPr>
  </w:style>
  <w:style w:type="paragraph" w:customStyle="1" w:styleId="NumHeading2">
    <w:name w:val="Num Heading 2"/>
    <w:basedOn w:val="Heading2"/>
    <w:next w:val="Normal"/>
    <w:link w:val="NumHeading2Char"/>
    <w:qFormat/>
    <w:rsid w:val="000673EF"/>
    <w:pPr>
      <w:numPr>
        <w:ilvl w:val="1"/>
        <w:numId w:val="2"/>
      </w:numPr>
    </w:pPr>
  </w:style>
  <w:style w:type="paragraph" w:customStyle="1" w:styleId="NumHeading3">
    <w:name w:val="Num Heading 3"/>
    <w:basedOn w:val="Heading3"/>
    <w:next w:val="Normal"/>
    <w:link w:val="NumHeading3Char"/>
    <w:qFormat/>
    <w:rsid w:val="000673EF"/>
    <w:pPr>
      <w:numPr>
        <w:ilvl w:val="2"/>
        <w:numId w:val="2"/>
      </w:numPr>
    </w:pPr>
  </w:style>
  <w:style w:type="paragraph" w:customStyle="1" w:styleId="NumHeading4">
    <w:name w:val="Num Heading 4"/>
    <w:basedOn w:val="Heading4"/>
    <w:next w:val="Normal"/>
    <w:link w:val="NumHeading4Char"/>
    <w:qFormat/>
    <w:rsid w:val="000673EF"/>
    <w:pPr>
      <w:numPr>
        <w:ilvl w:val="3"/>
        <w:numId w:val="2"/>
      </w:numPr>
    </w:pPr>
  </w:style>
  <w:style w:type="paragraph" w:styleId="Caption">
    <w:name w:val="caption"/>
    <w:aliases w:val="Car7"/>
    <w:basedOn w:val="Normal"/>
    <w:next w:val="Normal"/>
    <w:link w:val="CaptionChar"/>
    <w:uiPriority w:val="35"/>
    <w:qFormat/>
    <w:rsid w:val="000673EF"/>
    <w:pPr>
      <w:spacing w:before="60" w:after="120"/>
    </w:pPr>
    <w:rPr>
      <w:rFonts w:ascii="Arial Narrow" w:eastAsia="Arial Narrow" w:hAnsi="Arial Narrow" w:cs="Arial Narrow"/>
      <w:sz w:val="16"/>
      <w:szCs w:val="16"/>
    </w:rPr>
  </w:style>
  <w:style w:type="paragraph" w:styleId="FootnoteText">
    <w:name w:val="footnote text"/>
    <w:basedOn w:val="Normal"/>
    <w:semiHidden/>
    <w:rsid w:val="00D30E55"/>
    <w:rPr>
      <w:sz w:val="16"/>
      <w:szCs w:val="16"/>
    </w:rPr>
  </w:style>
  <w:style w:type="table" w:customStyle="1" w:styleId="TableGridComplex">
    <w:name w:val="Table Grid Complex"/>
    <w:basedOn w:val="TableGrid"/>
    <w:rsid w:val="000673EF"/>
    <w:tblPr/>
    <w:tblStylePr w:type="firstRow">
      <w:rPr>
        <w:rFonts w:ascii="Segoe UI" w:eastAsia="Cambria" w:hAnsi="Segoe UI" w:cs="Cambria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lastRow">
      <w:rPr>
        <w:rFonts w:ascii="Segoe UI" w:eastAsia="Segoe UI" w:hAnsi="Segoe UI" w:cs="Segoe UI"/>
        <w:sz w:val="18"/>
        <w:szCs w:val="18"/>
      </w:rPr>
      <w:tblPr/>
      <w:tcPr>
        <w:shd w:val="clear" w:color="auto" w:fill="E6E6E6"/>
      </w:tcPr>
    </w:tblStylePr>
    <w:tblStylePr w:type="firstCol">
      <w:rPr>
        <w:rFonts w:ascii="Segoe UI" w:eastAsia="Segoe UI" w:hAnsi="Segoe UI" w:cs="Segoe UI"/>
        <w:sz w:val="18"/>
        <w:szCs w:val="18"/>
      </w:rPr>
      <w:tblPr/>
      <w:tcPr>
        <w:shd w:val="clear" w:color="auto" w:fill="E6E6E6"/>
      </w:tcPr>
    </w:tblStylePr>
    <w:tblStylePr w:type="lastCol">
      <w:rPr>
        <w:rFonts w:ascii="Segoe UI" w:eastAsia="Segoe UI" w:hAnsi="Segoe UI" w:cs="Segoe UI"/>
        <w:sz w:val="18"/>
        <w:szCs w:val="18"/>
      </w:rPr>
      <w:tblPr/>
      <w:tcPr>
        <w:shd w:val="clear" w:color="auto" w:fill="E6E6E6"/>
      </w:tcPr>
    </w:tblStylePr>
    <w:tblStylePr w:type="band1Horz">
      <w:rPr>
        <w:rFonts w:ascii="Segoe UI" w:hAnsi="Segoe UI" w:cs="Segoe UI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Segoe UI" w:eastAsia="Segoe UI" w:hAnsi="Segoe UI" w:cs="Segoe UI"/>
        <w:sz w:val="18"/>
        <w:szCs w:val="18"/>
      </w:rPr>
    </w:tblStylePr>
  </w:style>
  <w:style w:type="paragraph" w:customStyle="1" w:styleId="HeadingAppendixOld">
    <w:name w:val="Heading Appendix Old"/>
    <w:basedOn w:val="Normal"/>
    <w:next w:val="Normal"/>
    <w:qFormat/>
    <w:rsid w:val="000673EF"/>
    <w:pPr>
      <w:keepNext/>
      <w:pageBreakBefore/>
      <w:numPr>
        <w:ilvl w:val="7"/>
        <w:numId w:val="2"/>
      </w:numPr>
    </w:pPr>
    <w:rPr>
      <w:rFonts w:ascii="Arial Black" w:eastAsia="Arial Black" w:hAnsi="Arial Black" w:cs="Arial Black"/>
      <w:smallCaps/>
      <w:color w:val="333333"/>
      <w:sz w:val="32"/>
      <w:szCs w:val="32"/>
    </w:rPr>
  </w:style>
  <w:style w:type="paragraph" w:styleId="BalloonText">
    <w:name w:val="Balloon Text"/>
    <w:basedOn w:val="Normal"/>
    <w:semiHidden/>
    <w:rsid w:val="00832AD2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uiPriority w:val="39"/>
    <w:rsid w:val="000673EF"/>
    <w:pPr>
      <w:spacing w:before="240"/>
      <w:ind w:left="0"/>
    </w:pPr>
    <w:rPr>
      <w:b/>
      <w:bCs/>
      <w:i/>
      <w:iCs/>
    </w:rPr>
  </w:style>
  <w:style w:type="paragraph" w:styleId="TOC2">
    <w:name w:val="toc 2"/>
    <w:basedOn w:val="Normal"/>
    <w:next w:val="Normal"/>
    <w:uiPriority w:val="39"/>
    <w:rsid w:val="000673EF"/>
  </w:style>
  <w:style w:type="character" w:styleId="Hyperlink">
    <w:name w:val="Hyperlink"/>
    <w:basedOn w:val="DefaultParagraphFont"/>
    <w:uiPriority w:val="99"/>
    <w:unhideWhenUsed/>
    <w:rsid w:val="00257334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695D28"/>
    <w:pPr>
      <w:spacing w:before="0" w:after="120" w:line="240" w:lineRule="auto"/>
      <w:ind w:left="0"/>
    </w:pPr>
    <w:rPr>
      <w:rFonts w:ascii="Book Antiqua" w:eastAsia="Times New Roman" w:hAnsi="Book Antiqua" w:cs="Times New Roman"/>
      <w:sz w:val="22"/>
      <w:lang w:val="en-US" w:eastAsia="en-US"/>
    </w:rPr>
  </w:style>
  <w:style w:type="paragraph" w:styleId="TOC3">
    <w:name w:val="toc 3"/>
    <w:basedOn w:val="Normal"/>
    <w:next w:val="Normal"/>
    <w:uiPriority w:val="39"/>
    <w:rsid w:val="000673EF"/>
    <w:pPr>
      <w:spacing w:before="60"/>
      <w:ind w:left="403"/>
    </w:pPr>
  </w:style>
  <w:style w:type="paragraph" w:styleId="TOC4">
    <w:name w:val="toc 4"/>
    <w:basedOn w:val="Normal"/>
    <w:next w:val="Normal"/>
    <w:uiPriority w:val="39"/>
    <w:rsid w:val="000673EF"/>
    <w:pPr>
      <w:spacing w:before="60"/>
      <w:ind w:left="601"/>
    </w:pPr>
  </w:style>
  <w:style w:type="paragraph" w:customStyle="1" w:styleId="CodeBlock">
    <w:name w:val="Code Block"/>
    <w:basedOn w:val="Normal"/>
    <w:rsid w:val="000673EF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eastAsia="Courier New" w:hAnsi="Courier New" w:cs="Courier New"/>
      <w:sz w:val="16"/>
      <w:szCs w:val="16"/>
    </w:rPr>
  </w:style>
  <w:style w:type="paragraph" w:customStyle="1" w:styleId="Note">
    <w:name w:val="Note"/>
    <w:basedOn w:val="Normal"/>
    <w:rsid w:val="000673EF"/>
    <w:pPr>
      <w:pBdr>
        <w:left w:val="single" w:sz="18" w:space="6" w:color="808080"/>
      </w:pBdr>
      <w:spacing w:before="0" w:after="120"/>
      <w:ind w:left="567"/>
    </w:pPr>
    <w:rPr>
      <w:sz w:val="18"/>
      <w:szCs w:val="18"/>
    </w:rPr>
  </w:style>
  <w:style w:type="numbering" w:customStyle="1" w:styleId="NumberedList">
    <w:name w:val="Numbered List"/>
    <w:basedOn w:val="NoList"/>
    <w:rsid w:val="000673EF"/>
    <w:pPr>
      <w:numPr>
        <w:numId w:val="6"/>
      </w:numPr>
    </w:pPr>
  </w:style>
  <w:style w:type="paragraph" w:customStyle="1" w:styleId="NoteTitle">
    <w:name w:val="Note Title"/>
    <w:basedOn w:val="Note"/>
    <w:next w:val="Note"/>
    <w:rsid w:val="000673EF"/>
    <w:pPr>
      <w:keepNext/>
    </w:pPr>
    <w:rPr>
      <w:b/>
      <w:bCs/>
    </w:rPr>
  </w:style>
  <w:style w:type="paragraph" w:customStyle="1" w:styleId="TableNormal1">
    <w:name w:val="Table Normal1"/>
    <w:basedOn w:val="Normal"/>
    <w:rsid w:val="000673EF"/>
    <w:pPr>
      <w:spacing w:before="60"/>
      <w:ind w:left="0"/>
    </w:pPr>
    <w:rPr>
      <w:rFonts w:ascii="Arial Narrow" w:eastAsia="Arial Narrow" w:hAnsi="Arial Narrow" w:cs="Arial Narrow"/>
      <w:sz w:val="18"/>
      <w:szCs w:val="18"/>
    </w:rPr>
  </w:style>
  <w:style w:type="paragraph" w:customStyle="1" w:styleId="HeadingPart">
    <w:name w:val="Heading Part"/>
    <w:basedOn w:val="Normal"/>
    <w:next w:val="Normal"/>
    <w:qFormat/>
    <w:rsid w:val="000673EF"/>
    <w:pPr>
      <w:pageBreakBefore/>
      <w:numPr>
        <w:ilvl w:val="8"/>
        <w:numId w:val="2"/>
      </w:numPr>
      <w:spacing w:before="480"/>
      <w:outlineLvl w:val="8"/>
    </w:pPr>
    <w:rPr>
      <w:rFonts w:ascii="Arial Black" w:eastAsia="Arial Black" w:hAnsi="Arial Black" w:cs="Arial Black"/>
      <w:b/>
      <w:smallCaps/>
      <w:color w:val="333333"/>
      <w:sz w:val="32"/>
      <w:szCs w:val="32"/>
    </w:rPr>
  </w:style>
  <w:style w:type="paragraph" w:customStyle="1" w:styleId="NumHeading5">
    <w:name w:val="Num Heading 5"/>
    <w:basedOn w:val="Heading5"/>
    <w:next w:val="Normal"/>
    <w:qFormat/>
    <w:rsid w:val="000673EF"/>
    <w:pPr>
      <w:numPr>
        <w:ilvl w:val="4"/>
        <w:numId w:val="2"/>
      </w:numPr>
    </w:pPr>
  </w:style>
  <w:style w:type="paragraph" w:styleId="TOC5">
    <w:name w:val="toc 5"/>
    <w:basedOn w:val="Normal"/>
    <w:next w:val="Normal"/>
    <w:uiPriority w:val="39"/>
    <w:rsid w:val="000673EF"/>
    <w:pPr>
      <w:spacing w:before="60"/>
      <w:ind w:left="799"/>
    </w:pPr>
  </w:style>
  <w:style w:type="paragraph" w:styleId="TOC8">
    <w:name w:val="toc 8"/>
    <w:basedOn w:val="Normal"/>
    <w:next w:val="Normal"/>
    <w:uiPriority w:val="39"/>
    <w:rsid w:val="000673EF"/>
    <w:pPr>
      <w:spacing w:before="240"/>
      <w:ind w:left="0"/>
    </w:pPr>
    <w:rPr>
      <w:b/>
      <w:bCs/>
      <w:i/>
      <w:iCs/>
    </w:rPr>
  </w:style>
  <w:style w:type="paragraph" w:styleId="TOC9">
    <w:name w:val="toc 9"/>
    <w:basedOn w:val="Normal"/>
    <w:next w:val="Normal"/>
    <w:uiPriority w:val="39"/>
    <w:rsid w:val="000673EF"/>
    <w:pPr>
      <w:spacing w:before="240"/>
      <w:ind w:left="0"/>
    </w:pPr>
    <w:rPr>
      <w:b/>
      <w:bCs/>
      <w:sz w:val="24"/>
      <w:szCs w:val="24"/>
    </w:rPr>
  </w:style>
  <w:style w:type="paragraph" w:customStyle="1" w:styleId="HeadingAppendix">
    <w:name w:val="Heading Appendix"/>
    <w:basedOn w:val="Heading1"/>
    <w:next w:val="Normal"/>
    <w:rsid w:val="000673EF"/>
  </w:style>
  <w:style w:type="paragraph" w:customStyle="1" w:styleId="FooterSmall">
    <w:name w:val="Footer Small"/>
    <w:basedOn w:val="Footer"/>
    <w:rsid w:val="000673EF"/>
    <w:rPr>
      <w:sz w:val="12"/>
      <w:szCs w:val="12"/>
    </w:rPr>
  </w:style>
  <w:style w:type="numbering" w:customStyle="1" w:styleId="Checklist">
    <w:name w:val="Checklist"/>
    <w:basedOn w:val="NoList"/>
    <w:rsid w:val="000673EF"/>
    <w:pPr>
      <w:numPr>
        <w:numId w:val="4"/>
      </w:numPr>
    </w:pPr>
  </w:style>
  <w:style w:type="paragraph" w:styleId="DocumentMap">
    <w:name w:val="Document Map"/>
    <w:basedOn w:val="Normal"/>
    <w:link w:val="DocumentMapChar"/>
    <w:uiPriority w:val="99"/>
    <w:rsid w:val="000673EF"/>
    <w:pPr>
      <w:shd w:val="clear" w:color="auto" w:fill="000080"/>
    </w:pPr>
    <w:rPr>
      <w:rFonts w:ascii="Tahoma" w:hAnsi="Tahoma" w:cs="Tahoma"/>
    </w:rPr>
  </w:style>
  <w:style w:type="numbering" w:customStyle="1" w:styleId="NumberedListTable">
    <w:name w:val="Numbered List Table"/>
    <w:basedOn w:val="NoList"/>
    <w:rsid w:val="000673EF"/>
    <w:pPr>
      <w:numPr>
        <w:numId w:val="3"/>
      </w:numPr>
    </w:pPr>
  </w:style>
  <w:style w:type="numbering" w:customStyle="1" w:styleId="BulletsTable">
    <w:name w:val="Bullets Table"/>
    <w:basedOn w:val="NoList"/>
    <w:rsid w:val="000673EF"/>
    <w:pPr>
      <w:numPr>
        <w:numId w:val="5"/>
      </w:numPr>
    </w:pPr>
  </w:style>
  <w:style w:type="paragraph" w:customStyle="1" w:styleId="HorizontalNote">
    <w:name w:val="Horizontal Note"/>
    <w:basedOn w:val="Normal"/>
    <w:rsid w:val="000673EF"/>
    <w:pPr>
      <w:pBdr>
        <w:top w:val="single" w:sz="18" w:space="1" w:color="999999"/>
        <w:bottom w:val="single" w:sz="18" w:space="1" w:color="999999"/>
      </w:pBdr>
    </w:pPr>
  </w:style>
  <w:style w:type="paragraph" w:styleId="NormalWeb">
    <w:name w:val="Normal (Web)"/>
    <w:basedOn w:val="Normal"/>
    <w:link w:val="NormalWebChar"/>
    <w:uiPriority w:val="99"/>
    <w:rsid w:val="00695D28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styleId="FootnoteReference">
    <w:name w:val="footnote reference"/>
    <w:basedOn w:val="DefaultParagraphFont"/>
    <w:semiHidden/>
    <w:rsid w:val="00695D28"/>
    <w:rPr>
      <w:vertAlign w:val="superscript"/>
    </w:rPr>
  </w:style>
  <w:style w:type="paragraph" w:customStyle="1" w:styleId="Body-indentChar">
    <w:name w:val="Body-indent Char"/>
    <w:basedOn w:val="Normal"/>
    <w:link w:val="Body-indentCharChar"/>
    <w:rsid w:val="00695D28"/>
    <w:pPr>
      <w:widowControl w:val="0"/>
      <w:spacing w:before="0" w:after="0" w:line="280" w:lineRule="exact"/>
      <w:ind w:left="0" w:right="-19" w:firstLine="240"/>
    </w:pPr>
    <w:rPr>
      <w:rFonts w:eastAsia="Times New Roman" w:cs="Times New Roman"/>
      <w:sz w:val="19"/>
      <w:lang w:val="en-US" w:eastAsia="en-US"/>
    </w:rPr>
  </w:style>
  <w:style w:type="character" w:customStyle="1" w:styleId="Body-indentCharChar">
    <w:name w:val="Body-indent Char Char"/>
    <w:basedOn w:val="DefaultParagraphFont"/>
    <w:link w:val="Body-indentChar"/>
    <w:rsid w:val="00695D28"/>
    <w:rPr>
      <w:rFonts w:ascii="Arial" w:hAnsi="Arial"/>
      <w:sz w:val="19"/>
      <w:lang w:val="en-US" w:eastAsia="en-US" w:bidi="ar-SA"/>
    </w:rPr>
  </w:style>
  <w:style w:type="paragraph" w:customStyle="1" w:styleId="Bullet1">
    <w:name w:val="Bullet 1"/>
    <w:basedOn w:val="Normal"/>
    <w:rsid w:val="00695D28"/>
    <w:pPr>
      <w:numPr>
        <w:numId w:val="7"/>
      </w:numPr>
      <w:tabs>
        <w:tab w:val="left" w:pos="7920"/>
      </w:tabs>
      <w:spacing w:before="40" w:after="0" w:line="240" w:lineRule="auto"/>
    </w:pPr>
    <w:rPr>
      <w:rFonts w:eastAsia="Times New Roman" w:cs="Times New Roman"/>
      <w:sz w:val="18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695D28"/>
    <w:rPr>
      <w:rFonts w:ascii="Book Antiqua" w:hAnsi="Book Antiqua"/>
      <w:sz w:val="22"/>
      <w:lang w:val="en-US" w:eastAsia="en-US" w:bidi="ar-SA"/>
    </w:rPr>
  </w:style>
  <w:style w:type="paragraph" w:customStyle="1" w:styleId="NormalText-Indent2">
    <w:name w:val="Normal Text - Indent 2"/>
    <w:basedOn w:val="Normal"/>
    <w:rsid w:val="00695D28"/>
    <w:pPr>
      <w:spacing w:after="0" w:line="240" w:lineRule="auto"/>
      <w:ind w:left="576"/>
    </w:pPr>
    <w:rPr>
      <w:rFonts w:eastAsia="Times New Roman" w:cs="Times New Roman"/>
      <w:kern w:val="28"/>
      <w:lang w:val="en-US" w:eastAsia="en-US"/>
    </w:rPr>
  </w:style>
  <w:style w:type="paragraph" w:customStyle="1" w:styleId="TableHeading">
    <w:name w:val="Table Heading"/>
    <w:aliases w:val="th,th Char"/>
    <w:basedOn w:val="Normal"/>
    <w:rsid w:val="00695D28"/>
    <w:pPr>
      <w:keepNext/>
      <w:keepLines/>
      <w:widowControl w:val="0"/>
      <w:suppressLineNumbers/>
      <w:suppressAutoHyphens/>
      <w:spacing w:before="60" w:line="240" w:lineRule="auto"/>
      <w:ind w:left="0"/>
    </w:pPr>
    <w:rPr>
      <w:rFonts w:eastAsia="Times New Roman" w:cs="Times New Roman"/>
      <w:b/>
      <w:sz w:val="22"/>
      <w:lang w:val="en-GB" w:eastAsia="en-US"/>
    </w:rPr>
  </w:style>
  <w:style w:type="paragraph" w:customStyle="1" w:styleId="TableText">
    <w:name w:val="Table Text"/>
    <w:basedOn w:val="BodyText"/>
    <w:rsid w:val="00695D28"/>
    <w:pPr>
      <w:keepLines/>
      <w:spacing w:before="40" w:after="40"/>
    </w:pPr>
    <w:rPr>
      <w:rFonts w:ascii="Arial" w:hAnsi="Arial"/>
      <w:snapToGrid w:val="0"/>
      <w:sz w:val="18"/>
      <w:lang w:val="en-GB"/>
    </w:rPr>
  </w:style>
  <w:style w:type="paragraph" w:customStyle="1" w:styleId="DefaultParagraphFontChar">
    <w:name w:val="Default Paragraph Font Char"/>
    <w:aliases w:val="Default Paragraph Font Para Char Char"/>
    <w:basedOn w:val="Normal"/>
    <w:rsid w:val="00695D28"/>
    <w:pPr>
      <w:spacing w:before="0" w:after="160" w:line="240" w:lineRule="exact"/>
      <w:ind w:left="0"/>
    </w:pPr>
    <w:rPr>
      <w:rFonts w:eastAsia="Times New Roman" w:cs="Times New Roman"/>
      <w:lang w:val="en-US" w:eastAsia="en-US"/>
    </w:rPr>
  </w:style>
  <w:style w:type="paragraph" w:customStyle="1" w:styleId="NormalText-Indent1">
    <w:name w:val="Normal Text - Indent 1"/>
    <w:basedOn w:val="BlockText"/>
    <w:rsid w:val="00695D28"/>
    <w:pPr>
      <w:spacing w:after="0" w:line="240" w:lineRule="auto"/>
      <w:ind w:left="288" w:right="0"/>
    </w:pPr>
    <w:rPr>
      <w:rFonts w:eastAsia="Times New Roman" w:cs="Times New Roman"/>
      <w:kern w:val="28"/>
      <w:lang w:val="en-US" w:eastAsia="en-US"/>
    </w:rPr>
  </w:style>
  <w:style w:type="character" w:customStyle="1" w:styleId="HeaderChar">
    <w:name w:val="Header Char"/>
    <w:aliases w:val="Odd Header Char,oh Char,h Char"/>
    <w:basedOn w:val="DefaultParagraphFont"/>
    <w:link w:val="Header"/>
    <w:uiPriority w:val="99"/>
    <w:rsid w:val="00695D28"/>
    <w:rPr>
      <w:rFonts w:ascii="Arial Narrow" w:eastAsia="Arial Narrow" w:hAnsi="Arial Narrow" w:cs="Arial Narrow"/>
      <w:sz w:val="16"/>
      <w:szCs w:val="16"/>
      <w:lang w:val="en-AU" w:eastAsia="ja-JP"/>
    </w:rPr>
  </w:style>
  <w:style w:type="paragraph" w:customStyle="1" w:styleId="Number1">
    <w:name w:val="Number 1"/>
    <w:basedOn w:val="Normal"/>
    <w:rsid w:val="00695D28"/>
    <w:pPr>
      <w:numPr>
        <w:numId w:val="8"/>
      </w:numPr>
      <w:spacing w:before="60" w:line="240" w:lineRule="auto"/>
    </w:pPr>
    <w:rPr>
      <w:rFonts w:ascii="Verdana" w:eastAsia="Times New Roman" w:hAnsi="Verdana" w:cs="Times New Roman"/>
      <w:lang w:val="en-GB" w:eastAsia="en-GB"/>
    </w:rPr>
  </w:style>
  <w:style w:type="paragraph" w:customStyle="1" w:styleId="TableHead1">
    <w:name w:val="Table Head 1"/>
    <w:basedOn w:val="Normal"/>
    <w:rsid w:val="00695D28"/>
    <w:pPr>
      <w:spacing w:before="40" w:after="40" w:line="240" w:lineRule="auto"/>
      <w:ind w:left="0"/>
      <w:jc w:val="center"/>
    </w:pPr>
    <w:rPr>
      <w:rFonts w:ascii="Verdana" w:eastAsia="Times New Roman" w:hAnsi="Verdana" w:cs="Times New Roman"/>
      <w:b/>
      <w:sz w:val="18"/>
      <w:lang w:val="en-GB" w:eastAsia="en-GB"/>
    </w:rPr>
  </w:style>
  <w:style w:type="paragraph" w:customStyle="1" w:styleId="Caption1">
    <w:name w:val="Caption 1"/>
    <w:basedOn w:val="Caption"/>
    <w:rsid w:val="00695D28"/>
    <w:pPr>
      <w:spacing w:before="120" w:after="240" w:line="240" w:lineRule="auto"/>
      <w:ind w:left="0"/>
      <w:jc w:val="center"/>
    </w:pPr>
    <w:rPr>
      <w:rFonts w:ascii="Arial" w:eastAsia="Times New Roman" w:hAnsi="Arial" w:cs="Times New Roman"/>
      <w:bCs/>
      <w:sz w:val="20"/>
      <w:szCs w:val="20"/>
      <w:u w:val="single"/>
      <w:lang w:val="en-GB" w:eastAsia="en-GB"/>
    </w:rPr>
  </w:style>
  <w:style w:type="paragraph" w:customStyle="1" w:styleId="CaptionNormal">
    <w:name w:val="Caption Normal"/>
    <w:basedOn w:val="Normal"/>
    <w:next w:val="Normal"/>
    <w:rsid w:val="00695D28"/>
    <w:pPr>
      <w:spacing w:before="60" w:after="280" w:line="200" w:lineRule="exact"/>
      <w:ind w:left="0" w:right="-360"/>
    </w:pPr>
    <w:rPr>
      <w:rFonts w:eastAsia="Times New Roman"/>
      <w:i/>
      <w:lang w:val="en-US" w:eastAsia="en-US"/>
    </w:rPr>
  </w:style>
  <w:style w:type="paragraph" w:customStyle="1" w:styleId="lastincell">
    <w:name w:val="lastincell"/>
    <w:basedOn w:val="Normal"/>
    <w:rsid w:val="00695D28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styleId="BlockText">
    <w:name w:val="Block Text"/>
    <w:basedOn w:val="Normal"/>
    <w:rsid w:val="00695D28"/>
    <w:pPr>
      <w:spacing w:after="120"/>
      <w:ind w:left="1440" w:right="1440"/>
    </w:pPr>
  </w:style>
  <w:style w:type="character" w:styleId="FollowedHyperlink">
    <w:name w:val="FollowedHyperlink"/>
    <w:basedOn w:val="DefaultParagraphFont"/>
    <w:rsid w:val="00EA605A"/>
    <w:rPr>
      <w:color w:val="800080"/>
      <w:u w:val="single"/>
    </w:rPr>
  </w:style>
  <w:style w:type="paragraph" w:styleId="HTMLPreformatted">
    <w:name w:val="HTML Preformatted"/>
    <w:basedOn w:val="Normal"/>
    <w:rsid w:val="00EA60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/>
    </w:pPr>
    <w:rPr>
      <w:rFonts w:ascii="Courier New" w:eastAsia="Times New Roman" w:hAnsi="Courier New" w:cs="Courier New"/>
      <w:lang w:val="en-US" w:eastAsia="en-US"/>
    </w:rPr>
  </w:style>
  <w:style w:type="paragraph" w:customStyle="1" w:styleId="msviqlspacer">
    <w:name w:val="msviqlspace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Date1">
    <w:name w:val="Date1"/>
    <w:basedOn w:val="Normal"/>
    <w:rsid w:val="00EA605A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datepipe">
    <w:name w:val="datepip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CCCCCC"/>
      <w:sz w:val="17"/>
      <w:szCs w:val="17"/>
      <w:lang w:val="en-US" w:eastAsia="en-US"/>
    </w:rPr>
  </w:style>
  <w:style w:type="paragraph" w:customStyle="1" w:styleId="byline">
    <w:name w:val="bylin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ancestorlinks">
    <w:name w:val="ancestorlinks"/>
    <w:basedOn w:val="Normal"/>
    <w:rsid w:val="00EA605A"/>
    <w:pPr>
      <w:spacing w:before="18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ancestorlabel">
    <w:name w:val="ancestorlabel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666666"/>
      <w:sz w:val="17"/>
      <w:szCs w:val="17"/>
      <w:lang w:val="en-US" w:eastAsia="en-US"/>
    </w:rPr>
  </w:style>
  <w:style w:type="paragraph" w:customStyle="1" w:styleId="topofpage">
    <w:name w:val="topofpag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onthispage">
    <w:name w:val="onthispag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overview">
    <w:name w:val="overview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overviewpara">
    <w:name w:val="overviewpara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toclink">
    <w:name w:val="toclink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tocbullet">
    <w:name w:val="tocbulle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CCCCCC"/>
      <w:sz w:val="17"/>
      <w:szCs w:val="17"/>
      <w:lang w:val="en-US" w:eastAsia="en-US"/>
    </w:rPr>
  </w:style>
  <w:style w:type="paragraph" w:customStyle="1" w:styleId="containerheader">
    <w:name w:val="containerheader"/>
    <w:basedOn w:val="Normal"/>
    <w:rsid w:val="00EA605A"/>
    <w:pPr>
      <w:shd w:val="clear" w:color="auto" w:fill="999999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containerfooter">
    <w:name w:val="containerfooter"/>
    <w:basedOn w:val="Normal"/>
    <w:rsid w:val="00EA605A"/>
    <w:pPr>
      <w:shd w:val="clear" w:color="auto" w:fill="999999"/>
      <w:spacing w:before="0" w:after="18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relatedlink">
    <w:name w:val="relatedlink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rlbullet">
    <w:name w:val="rlbulle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999999"/>
      <w:sz w:val="17"/>
      <w:szCs w:val="17"/>
      <w:lang w:val="en-US" w:eastAsia="en-US"/>
    </w:rPr>
  </w:style>
  <w:style w:type="paragraph" w:customStyle="1" w:styleId="sidebarcontent">
    <w:name w:val="sidebarcontent"/>
    <w:basedOn w:val="Normal"/>
    <w:rsid w:val="00EA605A"/>
    <w:pPr>
      <w:shd w:val="clear" w:color="auto" w:fill="E9E9E6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downloadcaption">
    <w:name w:val="downloadcaption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streams">
    <w:name w:val="streams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downloadrule">
    <w:name w:val="downloadrule"/>
    <w:basedOn w:val="Normal"/>
    <w:rsid w:val="00EA605A"/>
    <w:pPr>
      <w:pBdr>
        <w:bottom w:val="single" w:sz="6" w:space="0" w:color="FFFFFF"/>
      </w:pBdr>
      <w:shd w:val="clear" w:color="auto" w:fill="999999"/>
      <w:spacing w:before="195" w:after="120" w:line="336" w:lineRule="auto"/>
      <w:ind w:left="15" w:right="1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getplayer">
    <w:name w:val="getplaye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getplayer2">
    <w:name w:val="getplayer2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file">
    <w:name w:val="file"/>
    <w:basedOn w:val="Normal"/>
    <w:rsid w:val="00EA605A"/>
    <w:pPr>
      <w:spacing w:before="105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filedetails">
    <w:name w:val="filedetails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streampipe">
    <w:name w:val="streampip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CCCCCC"/>
      <w:sz w:val="17"/>
      <w:szCs w:val="17"/>
      <w:lang w:val="en-US" w:eastAsia="en-US"/>
    </w:rPr>
  </w:style>
  <w:style w:type="paragraph" w:customStyle="1" w:styleId="fnspacer">
    <w:name w:val="fnspace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figurecaption">
    <w:name w:val="figurecaption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figurerule">
    <w:name w:val="figurerule"/>
    <w:basedOn w:val="Normal"/>
    <w:rsid w:val="00EA605A"/>
    <w:pPr>
      <w:shd w:val="clear" w:color="auto" w:fill="CCCCCC"/>
      <w:spacing w:before="105" w:after="27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pullquoterule1">
    <w:name w:val="pullquoterule1"/>
    <w:basedOn w:val="Normal"/>
    <w:rsid w:val="00EA605A"/>
    <w:pPr>
      <w:shd w:val="clear" w:color="auto" w:fill="999999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pullquoterule2">
    <w:name w:val="pullquoterule2"/>
    <w:basedOn w:val="Normal"/>
    <w:rsid w:val="00EA605A"/>
    <w:pPr>
      <w:shd w:val="clear" w:color="auto" w:fill="999999"/>
      <w:spacing w:before="210" w:after="135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ourcelessquote">
    <w:name w:val="sourcelessquote"/>
    <w:basedOn w:val="Normal"/>
    <w:rsid w:val="00EA605A"/>
    <w:pPr>
      <w:spacing w:before="0" w:after="0" w:line="372" w:lineRule="auto"/>
      <w:ind w:left="0"/>
    </w:pPr>
    <w:rPr>
      <w:rFonts w:ascii="Verdana" w:eastAsia="Times New Roman" w:hAnsi="Verdana" w:cs="Times New Roman"/>
      <w:color w:val="CC6600"/>
      <w:sz w:val="19"/>
      <w:szCs w:val="19"/>
      <w:lang w:val="en-US" w:eastAsia="en-US"/>
    </w:rPr>
  </w:style>
  <w:style w:type="paragraph" w:customStyle="1" w:styleId="directquote">
    <w:name w:val="directquote"/>
    <w:basedOn w:val="Normal"/>
    <w:rsid w:val="00EA605A"/>
    <w:pPr>
      <w:spacing w:before="0" w:after="0" w:line="372" w:lineRule="auto"/>
      <w:ind w:left="0"/>
    </w:pPr>
    <w:rPr>
      <w:rFonts w:ascii="Verdana" w:eastAsia="Times New Roman" w:hAnsi="Verdana" w:cs="Times New Roman"/>
      <w:color w:val="CC6600"/>
      <w:sz w:val="19"/>
      <w:szCs w:val="19"/>
      <w:lang w:val="en-US" w:eastAsia="en-US"/>
    </w:rPr>
  </w:style>
  <w:style w:type="paragraph" w:customStyle="1" w:styleId="citation">
    <w:name w:val="citation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citationauthor">
    <w:name w:val="citationautho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b/>
      <w:bCs/>
      <w:sz w:val="17"/>
      <w:szCs w:val="17"/>
      <w:lang w:val="en-US" w:eastAsia="en-US"/>
    </w:rPr>
  </w:style>
  <w:style w:type="paragraph" w:customStyle="1" w:styleId="startquote">
    <w:name w:val="startquot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endquote">
    <w:name w:val="endquot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fargraphic">
    <w:name w:val="fargraphic"/>
    <w:basedOn w:val="Normal"/>
    <w:rsid w:val="00EA605A"/>
    <w:pPr>
      <w:spacing w:before="0" w:after="135" w:line="336" w:lineRule="auto"/>
      <w:ind w:left="13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neargraphic">
    <w:name w:val="neargraphic"/>
    <w:basedOn w:val="Normal"/>
    <w:rsid w:val="00EA605A"/>
    <w:pPr>
      <w:spacing w:before="0" w:after="135" w:line="336" w:lineRule="auto"/>
      <w:ind w:left="0" w:right="13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numberedlist0">
    <w:name w:val="numberedlis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listnumber">
    <w:name w:val="listnumbe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idebarheader">
    <w:name w:val="sidebarheader"/>
    <w:basedOn w:val="Normal"/>
    <w:rsid w:val="00EA605A"/>
    <w:pPr>
      <w:shd w:val="clear" w:color="auto" w:fill="999999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idebarfooter">
    <w:name w:val="sidebarfooter"/>
    <w:basedOn w:val="Normal"/>
    <w:rsid w:val="00EA605A"/>
    <w:pPr>
      <w:shd w:val="clear" w:color="auto" w:fill="999999"/>
      <w:spacing w:before="0" w:after="18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pagenumber">
    <w:name w:val="pagenumbe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footnote">
    <w:name w:val="footnote"/>
    <w:basedOn w:val="Normal"/>
    <w:rsid w:val="00EA605A"/>
    <w:pPr>
      <w:spacing w:before="0" w:after="0" w:line="336" w:lineRule="auto"/>
      <w:ind w:left="0"/>
    </w:pPr>
    <w:rPr>
      <w:rFonts w:eastAsia="Times New Roman"/>
      <w:sz w:val="17"/>
      <w:szCs w:val="17"/>
      <w:lang w:val="en-US" w:eastAsia="en-US"/>
    </w:rPr>
  </w:style>
  <w:style w:type="paragraph" w:customStyle="1" w:styleId="footnotetext0">
    <w:name w:val="footnotetex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footnotes">
    <w:name w:val="footnotes"/>
    <w:basedOn w:val="Normal"/>
    <w:rsid w:val="00EA605A"/>
    <w:pPr>
      <w:spacing w:before="165" w:after="54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idebarclass">
    <w:name w:val="sidebarclass"/>
    <w:basedOn w:val="Normal"/>
    <w:rsid w:val="00EA605A"/>
    <w:pPr>
      <w:spacing w:before="30" w:after="120" w:line="336" w:lineRule="auto"/>
      <w:ind w:left="105" w:right="10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bioimage">
    <w:name w:val="bioimag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linklist">
    <w:name w:val="linklist"/>
    <w:basedOn w:val="Normal"/>
    <w:rsid w:val="00EA605A"/>
    <w:pPr>
      <w:spacing w:before="3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linkitem">
    <w:name w:val="linkitem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linkbullet">
    <w:name w:val="linkbulle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A6A6A6"/>
      <w:sz w:val="29"/>
      <w:szCs w:val="29"/>
      <w:lang w:val="en-US" w:eastAsia="en-US"/>
    </w:rPr>
  </w:style>
  <w:style w:type="paragraph" w:customStyle="1" w:styleId="listbullet">
    <w:name w:val="listbulle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A6A6A6"/>
      <w:sz w:val="29"/>
      <w:szCs w:val="29"/>
      <w:lang w:val="en-US" w:eastAsia="en-US"/>
    </w:rPr>
  </w:style>
  <w:style w:type="paragraph" w:customStyle="1" w:styleId="listitem">
    <w:name w:val="listitem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datatable">
    <w:name w:val="datatable"/>
    <w:basedOn w:val="Normal"/>
    <w:rsid w:val="00EA605A"/>
    <w:pPr>
      <w:pBdr>
        <w:bottom w:val="single" w:sz="6" w:space="0" w:color="CCCCCC"/>
      </w:pBd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tableheader">
    <w:name w:val="tableheader"/>
    <w:basedOn w:val="Normal"/>
    <w:rsid w:val="00EA605A"/>
    <w:pPr>
      <w:shd w:val="clear" w:color="auto" w:fill="999999"/>
      <w:spacing w:before="0" w:after="0" w:line="336" w:lineRule="auto"/>
      <w:ind w:left="0"/>
    </w:pPr>
    <w:rPr>
      <w:rFonts w:ascii="Verdana" w:eastAsia="Times New Roman" w:hAnsi="Verdana" w:cs="Times New Roman"/>
      <w:b/>
      <w:bCs/>
      <w:color w:val="FFFFFF"/>
      <w:sz w:val="19"/>
      <w:szCs w:val="19"/>
      <w:lang w:val="en-US" w:eastAsia="en-US"/>
    </w:rPr>
  </w:style>
  <w:style w:type="paragraph" w:customStyle="1" w:styleId="superheader">
    <w:name w:val="superheader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tdheader">
    <w:name w:val="stdheader"/>
    <w:basedOn w:val="Normal"/>
    <w:rsid w:val="00EA605A"/>
    <w:pPr>
      <w:shd w:val="clear" w:color="auto" w:fill="CCCCCC"/>
      <w:spacing w:before="0" w:after="0" w:line="336" w:lineRule="auto"/>
      <w:ind w:left="0"/>
    </w:pPr>
    <w:rPr>
      <w:rFonts w:ascii="Verdana" w:eastAsia="Times New Roman" w:hAnsi="Verdana" w:cs="Times New Roman"/>
      <w:color w:val="000000"/>
      <w:sz w:val="17"/>
      <w:szCs w:val="17"/>
      <w:lang w:val="en-US" w:eastAsia="en-US"/>
    </w:rPr>
  </w:style>
  <w:style w:type="paragraph" w:customStyle="1" w:styleId="subheader">
    <w:name w:val="subheader"/>
    <w:basedOn w:val="Normal"/>
    <w:rsid w:val="00EA605A"/>
    <w:pPr>
      <w:shd w:val="clear" w:color="auto" w:fill="DDDDDD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evenrecord">
    <w:name w:val="evenrecord"/>
    <w:basedOn w:val="Normal"/>
    <w:rsid w:val="00EA605A"/>
    <w:pPr>
      <w:shd w:val="clear" w:color="auto" w:fill="E9E9E6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rowlabel">
    <w:name w:val="rowlabel"/>
    <w:basedOn w:val="Normal"/>
    <w:rsid w:val="00EA605A"/>
    <w:pPr>
      <w:shd w:val="clear" w:color="auto" w:fill="F0F0F0"/>
      <w:spacing w:before="0" w:after="0" w:line="336" w:lineRule="auto"/>
      <w:ind w:left="0"/>
    </w:pPr>
    <w:rPr>
      <w:rFonts w:ascii="Verdana" w:eastAsia="Times New Roman" w:hAnsi="Verdana" w:cs="Times New Roman"/>
      <w:b/>
      <w:bCs/>
      <w:sz w:val="17"/>
      <w:szCs w:val="17"/>
      <w:lang w:val="en-US" w:eastAsia="en-US"/>
    </w:rPr>
  </w:style>
  <w:style w:type="paragraph" w:customStyle="1" w:styleId="keylegend">
    <w:name w:val="keylegend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key">
    <w:name w:val="key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b/>
      <w:bCs/>
      <w:sz w:val="16"/>
      <w:szCs w:val="16"/>
      <w:lang w:val="en-US" w:eastAsia="en-US"/>
    </w:rPr>
  </w:style>
  <w:style w:type="paragraph" w:customStyle="1" w:styleId="legend">
    <w:name w:val="legend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legendbullets">
    <w:name w:val="legendbullets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666666"/>
      <w:sz w:val="17"/>
      <w:szCs w:val="17"/>
      <w:lang w:val="en-US" w:eastAsia="en-US"/>
    </w:rPr>
  </w:style>
  <w:style w:type="paragraph" w:customStyle="1" w:styleId="databullets">
    <w:name w:val="databullets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666666"/>
      <w:sz w:val="17"/>
      <w:szCs w:val="17"/>
      <w:lang w:val="en-US" w:eastAsia="en-US"/>
    </w:rPr>
  </w:style>
  <w:style w:type="paragraph" w:customStyle="1" w:styleId="tablefootnotes">
    <w:name w:val="tablefootnotes"/>
    <w:basedOn w:val="Normal"/>
    <w:rsid w:val="00EA605A"/>
    <w:pPr>
      <w:spacing w:before="105" w:after="0" w:line="336" w:lineRule="auto"/>
      <w:ind w:left="7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datatablebottommargin">
    <w:name w:val="datatablebottommargin"/>
    <w:basedOn w:val="Normal"/>
    <w:rsid w:val="00EA605A"/>
    <w:pPr>
      <w:spacing w:before="0" w:after="27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impleform">
    <w:name w:val="simpleform"/>
    <w:basedOn w:val="Normal"/>
    <w:rsid w:val="00EA605A"/>
    <w:pPr>
      <w:spacing w:before="300" w:after="18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impleformselect">
    <w:name w:val="simpleformselect"/>
    <w:basedOn w:val="Normal"/>
    <w:rsid w:val="00EA605A"/>
    <w:pPr>
      <w:spacing w:before="30" w:after="0" w:line="336" w:lineRule="auto"/>
      <w:ind w:left="0" w:right="9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simpleformselectsmall">
    <w:name w:val="simpleformselectsmall"/>
    <w:basedOn w:val="Normal"/>
    <w:rsid w:val="00EA605A"/>
    <w:pPr>
      <w:spacing w:before="30" w:after="0" w:line="336" w:lineRule="auto"/>
      <w:ind w:left="0" w:right="9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simpleformselectmedium">
    <w:name w:val="simpleformselectmedium"/>
    <w:basedOn w:val="Normal"/>
    <w:rsid w:val="00EA605A"/>
    <w:pPr>
      <w:spacing w:before="30" w:after="0" w:line="336" w:lineRule="auto"/>
      <w:ind w:left="0" w:right="9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simpleformselectlarge">
    <w:name w:val="simpleformselectlarge"/>
    <w:basedOn w:val="Normal"/>
    <w:rsid w:val="00EA605A"/>
    <w:pPr>
      <w:spacing w:before="30" w:after="0" w:line="336" w:lineRule="auto"/>
      <w:ind w:left="0" w:right="9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simpleformtext">
    <w:name w:val="simpleformtext"/>
    <w:basedOn w:val="Normal"/>
    <w:rsid w:val="00EA605A"/>
    <w:pPr>
      <w:spacing w:before="15" w:after="0" w:line="336" w:lineRule="auto"/>
      <w:ind w:left="0" w:right="9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simpleformsubmit">
    <w:name w:val="simpleformsubmit"/>
    <w:basedOn w:val="Normal"/>
    <w:rsid w:val="00EA605A"/>
    <w:pPr>
      <w:spacing w:before="0" w:after="0" w:line="336" w:lineRule="auto"/>
      <w:ind w:left="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alerttype">
    <w:name w:val="alerttyp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b/>
      <w:bCs/>
      <w:sz w:val="17"/>
      <w:szCs w:val="17"/>
      <w:lang w:val="en-US" w:eastAsia="en-US"/>
    </w:rPr>
  </w:style>
  <w:style w:type="paragraph" w:customStyle="1" w:styleId="mnpquicksearch">
    <w:name w:val="mnpquicksearch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5"/>
      <w:szCs w:val="15"/>
      <w:lang w:val="en-US" w:eastAsia="en-US"/>
    </w:rPr>
  </w:style>
  <w:style w:type="paragraph" w:customStyle="1" w:styleId="mnpsearchbox">
    <w:name w:val="mnpsearchbox"/>
    <w:basedOn w:val="Normal"/>
    <w:rsid w:val="00EA605A"/>
    <w:pPr>
      <w:spacing w:before="30" w:after="15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mnpsearchbutton">
    <w:name w:val="mnpsearchbutton"/>
    <w:basedOn w:val="Normal"/>
    <w:rsid w:val="00EA605A"/>
    <w:pPr>
      <w:spacing w:before="0" w:after="0" w:line="336" w:lineRule="auto"/>
      <w:ind w:left="105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syncbarnext">
    <w:name w:val="syncbarnext"/>
    <w:basedOn w:val="Normal"/>
    <w:rsid w:val="00EA605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CCCCCC"/>
      <w:spacing w:before="0" w:after="0" w:line="336" w:lineRule="auto"/>
      <w:ind w:left="10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syncbarprevious">
    <w:name w:val="syncbarprevious"/>
    <w:basedOn w:val="Normal"/>
    <w:rsid w:val="00EA605A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CCCCCC"/>
      <w:spacing w:before="0" w:after="0" w:line="336" w:lineRule="auto"/>
      <w:ind w:left="105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mnpsearchscopes">
    <w:name w:val="mnpsearchscopes"/>
    <w:basedOn w:val="Normal"/>
    <w:rsid w:val="00EA605A"/>
    <w:pPr>
      <w:spacing w:before="0" w:after="0" w:line="336" w:lineRule="auto"/>
      <w:ind w:left="0"/>
    </w:pPr>
    <w:rPr>
      <w:rFonts w:ascii="Tahoma" w:eastAsia="Times New Roman" w:hAnsi="Tahoma" w:cs="Tahoma"/>
      <w:sz w:val="17"/>
      <w:szCs w:val="17"/>
      <w:lang w:val="en-US" w:eastAsia="en-US"/>
    </w:rPr>
  </w:style>
  <w:style w:type="paragraph" w:customStyle="1" w:styleId="mnpmenutop">
    <w:name w:val="mnpmenutop"/>
    <w:basedOn w:val="Normal"/>
    <w:rsid w:val="00EA605A"/>
    <w:pPr>
      <w:pBdr>
        <w:top w:val="single" w:sz="2" w:space="2" w:color="999999"/>
        <w:left w:val="single" w:sz="2" w:space="0" w:color="999999"/>
        <w:bottom w:val="single" w:sz="2" w:space="0" w:color="999999"/>
        <w:right w:val="single" w:sz="6" w:space="0" w:color="999999"/>
      </w:pBdr>
      <w:shd w:val="clear" w:color="auto" w:fill="F1F1F1"/>
      <w:spacing w:before="0" w:after="0" w:line="336" w:lineRule="auto"/>
      <w:ind w:left="0"/>
    </w:pPr>
    <w:rPr>
      <w:rFonts w:ascii="Verdana" w:eastAsia="Times New Roman" w:hAnsi="Verdana" w:cs="Times New Roman"/>
      <w:sz w:val="24"/>
      <w:szCs w:val="24"/>
      <w:lang w:val="en-US" w:eastAsia="en-US"/>
    </w:rPr>
  </w:style>
  <w:style w:type="paragraph" w:customStyle="1" w:styleId="mnpmenusub">
    <w:name w:val="mnpmenusub"/>
    <w:basedOn w:val="Normal"/>
    <w:rsid w:val="00EA605A"/>
    <w:pPr>
      <w:pBdr>
        <w:top w:val="single" w:sz="6" w:space="2" w:color="999999"/>
        <w:left w:val="single" w:sz="6" w:space="0" w:color="999999"/>
        <w:bottom w:val="single" w:sz="6" w:space="2" w:color="999999"/>
        <w:right w:val="single" w:sz="6" w:space="0" w:color="999999"/>
      </w:pBdr>
      <w:shd w:val="clear" w:color="auto" w:fill="F1F1F1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mnpmenurow">
    <w:name w:val="mnpmenurow"/>
    <w:basedOn w:val="Normal"/>
    <w:rsid w:val="00EA605A"/>
    <w:pPr>
      <w:pBdr>
        <w:top w:val="single" w:sz="6" w:space="1" w:color="auto"/>
        <w:left w:val="single" w:sz="6" w:space="5" w:color="auto"/>
        <w:bottom w:val="single" w:sz="6" w:space="2" w:color="auto"/>
        <w:right w:val="single" w:sz="6" w:space="11" w:color="auto"/>
      </w:pBdr>
      <w:spacing w:before="0" w:after="0" w:line="336" w:lineRule="auto"/>
      <w:ind w:left="30" w:right="30"/>
    </w:pPr>
    <w:rPr>
      <w:rFonts w:ascii="Verdana" w:eastAsia="Times New Roman" w:hAnsi="Verdana" w:cs="Times New Roman"/>
      <w:color w:val="000000"/>
      <w:sz w:val="17"/>
      <w:szCs w:val="17"/>
      <w:lang w:val="en-US" w:eastAsia="en-US"/>
    </w:rPr>
  </w:style>
  <w:style w:type="paragraph" w:customStyle="1" w:styleId="mnpmenulabel">
    <w:name w:val="mnpmenulabel"/>
    <w:basedOn w:val="Normal"/>
    <w:rsid w:val="00EA605A"/>
    <w:pPr>
      <w:shd w:val="clear" w:color="auto" w:fill="F1F1F1"/>
      <w:spacing w:before="0" w:after="0" w:line="336" w:lineRule="auto"/>
      <w:ind w:left="0"/>
    </w:pPr>
    <w:rPr>
      <w:rFonts w:ascii="Verdana" w:eastAsia="Times New Roman" w:hAnsi="Verdana" w:cs="Times New Roman"/>
      <w:b/>
      <w:bCs/>
      <w:color w:val="000000"/>
      <w:sz w:val="17"/>
      <w:szCs w:val="17"/>
      <w:lang w:val="en-US" w:eastAsia="en-US"/>
    </w:rPr>
  </w:style>
  <w:style w:type="paragraph" w:customStyle="1" w:styleId="mnpmenuborder">
    <w:name w:val="mnpmenuborder"/>
    <w:basedOn w:val="Normal"/>
    <w:rsid w:val="00EA605A"/>
    <w:pPr>
      <w:shd w:val="clear" w:color="auto" w:fill="999999"/>
      <w:spacing w:before="30" w:after="3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mnpmenuarrow">
    <w:name w:val="mnpmenuarrow"/>
    <w:basedOn w:val="Normal"/>
    <w:rsid w:val="00EA605A"/>
    <w:pPr>
      <w:spacing w:before="6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mnpmenuscroller">
    <w:name w:val="mnpmenuscroller"/>
    <w:basedOn w:val="Normal"/>
    <w:rsid w:val="00EA605A"/>
    <w:pPr>
      <w:pBdr>
        <w:top w:val="single" w:sz="6" w:space="3" w:color="auto"/>
        <w:left w:val="single" w:sz="6" w:space="0" w:color="auto"/>
        <w:bottom w:val="single" w:sz="6" w:space="0" w:color="auto"/>
        <w:right w:val="single" w:sz="6" w:space="0" w:color="auto"/>
      </w:pBdr>
      <w:spacing w:before="0" w:after="0" w:line="336" w:lineRule="auto"/>
      <w:ind w:left="30" w:right="30"/>
      <w:jc w:val="center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gt0">
    <w:name w:val="gt0"/>
    <w:basedOn w:val="Normal"/>
    <w:rsid w:val="00EA605A"/>
    <w:pPr>
      <w:pBdr>
        <w:top w:val="single" w:sz="6" w:space="0" w:color="173B71"/>
        <w:left w:val="single" w:sz="6" w:space="3" w:color="173B71"/>
        <w:bottom w:val="single" w:sz="6" w:space="2" w:color="173B71"/>
        <w:right w:val="single" w:sz="6" w:space="3" w:color="173B71"/>
      </w:pBdr>
      <w:spacing w:before="0" w:after="0" w:line="336" w:lineRule="auto"/>
      <w:ind w:left="0"/>
    </w:pPr>
    <w:rPr>
      <w:rFonts w:ascii="Verdana" w:eastAsia="Times New Roman" w:hAnsi="Verdana" w:cs="Times New Roman"/>
      <w:sz w:val="24"/>
      <w:szCs w:val="24"/>
      <w:lang w:val="en-US" w:eastAsia="en-US"/>
    </w:rPr>
  </w:style>
  <w:style w:type="paragraph" w:customStyle="1" w:styleId="gt1">
    <w:name w:val="gt1"/>
    <w:basedOn w:val="Normal"/>
    <w:rsid w:val="00EA605A"/>
    <w:pPr>
      <w:pBdr>
        <w:top w:val="single" w:sz="6" w:space="0" w:color="B8B8B8"/>
        <w:left w:val="single" w:sz="6" w:space="3" w:color="B8B8B8"/>
        <w:bottom w:val="single" w:sz="6" w:space="2" w:color="B8B8B8"/>
        <w:right w:val="single" w:sz="6" w:space="3" w:color="B8B8B8"/>
      </w:pBdr>
      <w:shd w:val="clear" w:color="auto" w:fill="0069AF"/>
      <w:spacing w:before="0" w:after="0" w:line="336" w:lineRule="auto"/>
      <w:ind w:left="0"/>
    </w:pPr>
    <w:rPr>
      <w:rFonts w:ascii="Verdana" w:eastAsia="Times New Roman" w:hAnsi="Verdana" w:cs="Times New Roman"/>
      <w:sz w:val="24"/>
      <w:szCs w:val="24"/>
      <w:lang w:val="en-US" w:eastAsia="en-US"/>
    </w:rPr>
  </w:style>
  <w:style w:type="paragraph" w:customStyle="1" w:styleId="gtsep">
    <w:name w:val="gtsep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B8B8B8"/>
      <w:sz w:val="16"/>
      <w:szCs w:val="16"/>
      <w:lang w:val="en-US" w:eastAsia="en-US"/>
    </w:rPr>
  </w:style>
  <w:style w:type="paragraph" w:customStyle="1" w:styleId="lt0">
    <w:name w:val="lt0"/>
    <w:basedOn w:val="Normal"/>
    <w:rsid w:val="00EA605A"/>
    <w:pPr>
      <w:pBdr>
        <w:top w:val="single" w:sz="6" w:space="0" w:color="F1F1F1"/>
        <w:left w:val="single" w:sz="6" w:space="5" w:color="F1F1F1"/>
        <w:bottom w:val="single" w:sz="6" w:space="0" w:color="F1F1F1"/>
        <w:right w:val="single" w:sz="6" w:space="5" w:color="F1F1F1"/>
      </w:pBdr>
      <w:shd w:val="clear" w:color="auto" w:fill="F1F1F1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lt1">
    <w:name w:val="lt1"/>
    <w:basedOn w:val="Normal"/>
    <w:rsid w:val="00EA605A"/>
    <w:pPr>
      <w:pBdr>
        <w:top w:val="single" w:sz="6" w:space="0" w:color="999999"/>
        <w:left w:val="single" w:sz="6" w:space="5" w:color="999999"/>
        <w:bottom w:val="single" w:sz="6" w:space="0" w:color="999999"/>
        <w:right w:val="single" w:sz="6" w:space="5" w:color="999999"/>
      </w:pBdr>
      <w:shd w:val="clear" w:color="auto" w:fill="CCCCCC"/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ltsep">
    <w:name w:val="ltsep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A9A9A9"/>
      <w:sz w:val="17"/>
      <w:szCs w:val="17"/>
      <w:lang w:val="en-US" w:eastAsia="en-US"/>
    </w:rPr>
  </w:style>
  <w:style w:type="paragraph" w:customStyle="1" w:styleId="msvipassport">
    <w:name w:val="msvipassport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msvippspace">
    <w:name w:val="msvippspace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character" w:customStyle="1" w:styleId="codesample">
    <w:name w:val="codesample"/>
    <w:basedOn w:val="DefaultParagraphFont"/>
    <w:rsid w:val="00EA605A"/>
    <w:rPr>
      <w:rFonts w:ascii="Lucida Console" w:hAnsi="Lucida Console" w:hint="default"/>
    </w:rPr>
  </w:style>
  <w:style w:type="paragraph" w:customStyle="1" w:styleId="listbullet1">
    <w:name w:val="listbullet1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color w:val="A6A6A6"/>
      <w:sz w:val="24"/>
      <w:szCs w:val="24"/>
      <w:lang w:val="en-US" w:eastAsia="en-US"/>
    </w:rPr>
  </w:style>
  <w:style w:type="paragraph" w:customStyle="1" w:styleId="listitem1">
    <w:name w:val="listitem1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6"/>
      <w:szCs w:val="16"/>
      <w:lang w:val="en-US" w:eastAsia="en-US"/>
    </w:rPr>
  </w:style>
  <w:style w:type="paragraph" w:customStyle="1" w:styleId="msviqlspacer1">
    <w:name w:val="msviqlspacer1"/>
    <w:basedOn w:val="Normal"/>
    <w:rsid w:val="00EA605A"/>
    <w:pPr>
      <w:spacing w:before="0" w:after="0" w:line="336" w:lineRule="auto"/>
      <w:ind w:left="0"/>
    </w:pPr>
    <w:rPr>
      <w:rFonts w:ascii="Verdana" w:eastAsia="Times New Roman" w:hAnsi="Verdana" w:cs="Times New Roman"/>
      <w:sz w:val="17"/>
      <w:szCs w:val="17"/>
      <w:lang w:val="en-US" w:eastAsia="en-US"/>
    </w:rPr>
  </w:style>
  <w:style w:type="paragraph" w:customStyle="1" w:styleId="DefaultParagraphFontParaChar">
    <w:name w:val="Default Paragraph Font Para Char"/>
    <w:basedOn w:val="Normal"/>
    <w:semiHidden/>
    <w:rsid w:val="00AE4281"/>
    <w:pPr>
      <w:spacing w:before="0" w:after="160" w:line="240" w:lineRule="exact"/>
      <w:ind w:left="0"/>
    </w:pPr>
    <w:rPr>
      <w:rFonts w:ascii="Verdana" w:eastAsia="Times New Roman" w:hAnsi="Verdana" w:cs="Times New Roman"/>
      <w:sz w:val="21"/>
      <w:lang w:val="en-US" w:eastAsia="en-US"/>
    </w:rPr>
  </w:style>
  <w:style w:type="character" w:styleId="CommentReference">
    <w:name w:val="annotation reference"/>
    <w:basedOn w:val="DefaultParagraphFont"/>
    <w:rsid w:val="00186F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86F38"/>
  </w:style>
  <w:style w:type="character" w:customStyle="1" w:styleId="CommentTextChar">
    <w:name w:val="Comment Text Char"/>
    <w:basedOn w:val="DefaultParagraphFont"/>
    <w:link w:val="CommentText"/>
    <w:uiPriority w:val="99"/>
    <w:rsid w:val="00186F38"/>
    <w:rPr>
      <w:rFonts w:ascii="Arial" w:eastAsia="Arial" w:hAnsi="Arial" w:cs="Arial"/>
      <w:lang w:val="en-AU"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186F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86F38"/>
    <w:rPr>
      <w:rFonts w:ascii="Arial" w:eastAsia="Arial" w:hAnsi="Arial" w:cs="Arial"/>
      <w:b/>
      <w:bCs/>
      <w:lang w:val="en-AU" w:eastAsia="ja-JP"/>
    </w:rPr>
  </w:style>
  <w:style w:type="character" w:customStyle="1" w:styleId="Heading3Char">
    <w:name w:val="Heading 3 Char"/>
    <w:basedOn w:val="DefaultParagraphFont"/>
    <w:link w:val="Heading3"/>
    <w:rsid w:val="00780AF7"/>
    <w:rPr>
      <w:rFonts w:ascii="Arial" w:eastAsia="Arial" w:hAnsi="Arial" w:cs="Arial"/>
      <w:b/>
      <w:color w:val="548DD4" w:themeColor="text2" w:themeTint="99"/>
      <w:sz w:val="26"/>
      <w:szCs w:val="26"/>
      <w:lang w:val="en-AU" w:eastAsia="ja-JP"/>
    </w:rPr>
  </w:style>
  <w:style w:type="character" w:customStyle="1" w:styleId="FooterChar">
    <w:name w:val="Footer Char"/>
    <w:aliases w:val="f Char"/>
    <w:basedOn w:val="DefaultParagraphFont"/>
    <w:link w:val="Footer"/>
    <w:uiPriority w:val="99"/>
    <w:rsid w:val="002D6CA3"/>
    <w:rPr>
      <w:rFonts w:ascii="Arial Narrow" w:eastAsia="Arial Narrow" w:hAnsi="Arial Narrow" w:cs="Arial Narrow"/>
      <w:sz w:val="16"/>
      <w:szCs w:val="16"/>
      <w:lang w:val="en-AU" w:eastAsia="ja-JP"/>
    </w:rPr>
  </w:style>
  <w:style w:type="paragraph" w:customStyle="1" w:styleId="level1">
    <w:name w:val="level 1"/>
    <w:basedOn w:val="ListParagraph"/>
    <w:link w:val="level1Char1"/>
    <w:qFormat/>
    <w:rsid w:val="00326AA0"/>
    <w:pPr>
      <w:numPr>
        <w:numId w:val="9"/>
      </w:numPr>
      <w:spacing w:before="0" w:after="200" w:line="276" w:lineRule="auto"/>
      <w:contextualSpacing/>
    </w:pPr>
    <w:rPr>
      <w:rFonts w:ascii="Calibri" w:eastAsia="Calibri" w:hAnsi="Calibri"/>
      <w:b/>
      <w:bCs/>
      <w:sz w:val="32"/>
      <w:szCs w:val="32"/>
      <w:lang w:val="en-US" w:eastAsia="en-US"/>
    </w:rPr>
  </w:style>
  <w:style w:type="character" w:customStyle="1" w:styleId="level1Char1">
    <w:name w:val="level 1 Char1"/>
    <w:basedOn w:val="DefaultParagraphFont"/>
    <w:link w:val="level1"/>
    <w:rsid w:val="00326AA0"/>
    <w:rPr>
      <w:rFonts w:ascii="Calibri" w:eastAsia="Calibri" w:hAnsi="Calibri" w:cs="Arial"/>
      <w:b/>
      <w:bCs/>
      <w:sz w:val="32"/>
      <w:szCs w:val="32"/>
    </w:rPr>
  </w:style>
  <w:style w:type="paragraph" w:styleId="ListParagraph">
    <w:name w:val="List Paragraph"/>
    <w:aliases w:val="Liste 1,lp1,List Paragraph1,Use Case List Paragraph,numbered,FooterText,Paragraphe de liste1,Bulletr List Paragraph,列出段落,列出段落1,List Paragraph2,List Paragraph21,Párrafo de lista1,Parágrafo da Lista1,リスト段落1,Listeafsnit1,zbullet List,lp11,b1"/>
    <w:basedOn w:val="Normal"/>
    <w:link w:val="ListParagraphChar"/>
    <w:uiPriority w:val="34"/>
    <w:qFormat/>
    <w:rsid w:val="00326AA0"/>
    <w:pPr>
      <w:ind w:left="720"/>
    </w:pPr>
  </w:style>
  <w:style w:type="character" w:customStyle="1" w:styleId="NormalWebChar">
    <w:name w:val="Normal (Web) Char"/>
    <w:basedOn w:val="DefaultParagraphFont"/>
    <w:link w:val="NormalWeb"/>
    <w:uiPriority w:val="99"/>
    <w:rsid w:val="00714C5D"/>
    <w:rPr>
      <w:rFonts w:eastAsia="MS Mincho"/>
      <w:sz w:val="24"/>
      <w:szCs w:val="24"/>
      <w:lang w:eastAsia="ja-JP"/>
    </w:rPr>
  </w:style>
  <w:style w:type="character" w:customStyle="1" w:styleId="ListParagraphChar">
    <w:name w:val="List Paragraph Char"/>
    <w:aliases w:val="Liste 1 Char,lp1 Char,List Paragraph1 Char,Use Case List Paragraph Char,numbered Char,FooterText Char,Paragraphe de liste1 Char,Bulletr List Paragraph Char,列出段落 Char,列出段落1 Char,List Paragraph2 Char,List Paragraph21 Char,リスト段落1 Char"/>
    <w:basedOn w:val="DefaultParagraphFont"/>
    <w:link w:val="ListParagraph"/>
    <w:uiPriority w:val="34"/>
    <w:qFormat/>
    <w:rsid w:val="00F2156C"/>
    <w:rPr>
      <w:rFonts w:ascii="Arial" w:eastAsia="Arial" w:hAnsi="Arial" w:cs="Arial"/>
      <w:lang w:val="en-AU" w:eastAsia="ja-JP"/>
    </w:rPr>
  </w:style>
  <w:style w:type="table" w:customStyle="1" w:styleId="LightShading3">
    <w:name w:val="Light Shading3"/>
    <w:basedOn w:val="TableNormal"/>
    <w:uiPriority w:val="60"/>
    <w:rsid w:val="00F2156C"/>
    <w:rPr>
      <w:rFonts w:ascii="Calibri" w:eastAsia="Calibri" w:hAnsi="Calibri" w:cs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ulletedList1">
    <w:name w:val="Bulleted List 1"/>
    <w:aliases w:val="bl1,Bulleted List"/>
    <w:basedOn w:val="ListBullet0"/>
    <w:rsid w:val="00592DAC"/>
    <w:pPr>
      <w:spacing w:before="60" w:line="280" w:lineRule="exact"/>
      <w:contextualSpacing w:val="0"/>
    </w:pPr>
    <w:rPr>
      <w:rFonts w:eastAsia="Times New Roman" w:cs="Times New Roman"/>
      <w:kern w:val="24"/>
      <w:lang w:val="en-US" w:eastAsia="en-US"/>
    </w:rPr>
  </w:style>
  <w:style w:type="paragraph" w:styleId="ListBullet0">
    <w:name w:val="List Bullet"/>
    <w:aliases w:val="MEEZA Bullet"/>
    <w:basedOn w:val="Normal"/>
    <w:uiPriority w:val="99"/>
    <w:qFormat/>
    <w:rsid w:val="00592DAC"/>
    <w:pPr>
      <w:tabs>
        <w:tab w:val="num" w:pos="360"/>
      </w:tabs>
      <w:ind w:left="360" w:hanging="360"/>
      <w:contextualSpacing/>
    </w:pPr>
  </w:style>
  <w:style w:type="character" w:customStyle="1" w:styleId="UI">
    <w:name w:val="UI"/>
    <w:aliases w:val="ui"/>
    <w:basedOn w:val="DefaultParagraphFont"/>
    <w:semiHidden/>
    <w:rsid w:val="00B937F0"/>
    <w:rPr>
      <w:rFonts w:ascii="Arial" w:hAnsi="Arial"/>
      <w:b/>
      <w:color w:val="auto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594915"/>
    <w:rPr>
      <w:b/>
      <w:bCs/>
    </w:rPr>
  </w:style>
  <w:style w:type="paragraph" w:customStyle="1" w:styleId="N1">
    <w:name w:val="N1"/>
    <w:basedOn w:val="Heading5"/>
    <w:rsid w:val="00BF383E"/>
    <w:pPr>
      <w:numPr>
        <w:numId w:val="1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80" w:line="240" w:lineRule="auto"/>
      <w:jc w:val="center"/>
    </w:pPr>
    <w:rPr>
      <w:rFonts w:ascii="Arial Narrow" w:eastAsia="Times New Roman" w:hAnsi="Arial Narrow" w:cs="Times New Roman"/>
      <w:bCs w:val="0"/>
      <w:i w:val="0"/>
      <w:iCs w:val="0"/>
      <w:color w:val="000080"/>
      <w:sz w:val="28"/>
      <w:szCs w:val="28"/>
      <w:lang w:val="en-US" w:eastAsia="en-US"/>
    </w:rPr>
  </w:style>
  <w:style w:type="paragraph" w:customStyle="1" w:styleId="N2">
    <w:name w:val="N2"/>
    <w:link w:val="N2Char"/>
    <w:rsid w:val="00BF383E"/>
    <w:pPr>
      <w:numPr>
        <w:ilvl w:val="1"/>
        <w:numId w:val="10"/>
      </w:numPr>
      <w:jc w:val="both"/>
    </w:pPr>
    <w:rPr>
      <w:rFonts w:ascii="Arial Narrow" w:eastAsia="MS Mincho" w:hAnsi="Arial Narrow"/>
      <w:b/>
      <w:noProof/>
      <w:color w:val="000080"/>
      <w:sz w:val="22"/>
      <w:szCs w:val="22"/>
    </w:rPr>
  </w:style>
  <w:style w:type="character" w:customStyle="1" w:styleId="N2Char">
    <w:name w:val="N2 Char"/>
    <w:basedOn w:val="DefaultParagraphFont"/>
    <w:link w:val="N2"/>
    <w:rsid w:val="00BF383E"/>
    <w:rPr>
      <w:rFonts w:ascii="Arial Narrow" w:eastAsia="MS Mincho" w:hAnsi="Arial Narrow"/>
      <w:b/>
      <w:noProof/>
      <w:color w:val="000080"/>
      <w:sz w:val="22"/>
      <w:szCs w:val="22"/>
    </w:rPr>
  </w:style>
  <w:style w:type="paragraph" w:customStyle="1" w:styleId="Label">
    <w:name w:val="Label"/>
    <w:aliases w:val="l"/>
    <w:basedOn w:val="Normal"/>
    <w:next w:val="Normal"/>
    <w:link w:val="LabelChar"/>
    <w:rsid w:val="00BF383E"/>
    <w:pPr>
      <w:spacing w:line="240" w:lineRule="exact"/>
      <w:ind w:left="0" w:right="-580"/>
    </w:pPr>
    <w:rPr>
      <w:rFonts w:eastAsia="Times New Roman" w:cs="Times New Roman"/>
      <w:b/>
      <w:szCs w:val="24"/>
      <w:lang w:val="en-US" w:eastAsia="en-US"/>
    </w:rPr>
  </w:style>
  <w:style w:type="paragraph" w:customStyle="1" w:styleId="Tablespacing">
    <w:name w:val="Table spacing"/>
    <w:aliases w:val="ts,Table Spacing"/>
    <w:basedOn w:val="Normal"/>
    <w:next w:val="Normal"/>
    <w:rsid w:val="00BF383E"/>
    <w:pPr>
      <w:spacing w:before="20" w:after="100" w:line="100" w:lineRule="exact"/>
      <w:ind w:left="0" w:right="-580"/>
    </w:pPr>
    <w:rPr>
      <w:rFonts w:ascii="Times New Roman" w:eastAsia="Times New Roman" w:hAnsi="Times New Roman" w:cs="Times New Roman"/>
      <w:sz w:val="10"/>
      <w:szCs w:val="24"/>
      <w:lang w:val="en-US" w:eastAsia="en-US"/>
    </w:rPr>
  </w:style>
  <w:style w:type="paragraph" w:customStyle="1" w:styleId="Figure">
    <w:name w:val="Figure"/>
    <w:aliases w:val="fig"/>
    <w:basedOn w:val="Normal"/>
    <w:next w:val="Normal"/>
    <w:rsid w:val="00BF383E"/>
    <w:pPr>
      <w:spacing w:before="0" w:after="100" w:line="240" w:lineRule="atLeast"/>
      <w:ind w:left="960" w:right="-580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LabelChar">
    <w:name w:val="Label Char"/>
    <w:aliases w:val="l Char"/>
    <w:basedOn w:val="DefaultParagraphFont"/>
    <w:link w:val="Label"/>
    <w:rsid w:val="00BF383E"/>
    <w:rPr>
      <w:rFonts w:ascii="Arial" w:hAnsi="Arial"/>
      <w:b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282D9A"/>
    <w:pPr>
      <w:spacing w:before="0" w:after="100" w:line="276" w:lineRule="auto"/>
      <w:ind w:left="1100"/>
    </w:pPr>
    <w:rPr>
      <w:rFonts w:ascii="Calibri" w:eastAsia="Times New Roman" w:hAnsi="Calibri"/>
      <w:sz w:val="22"/>
      <w:szCs w:val="22"/>
      <w:lang w:val="en-US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82D9A"/>
    <w:pPr>
      <w:spacing w:before="0" w:after="100" w:line="276" w:lineRule="auto"/>
      <w:ind w:left="1320"/>
    </w:pPr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fig1">
    <w:name w:val="fig1"/>
    <w:basedOn w:val="Normal"/>
    <w:rsid w:val="00764E9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n-US" w:eastAsia="en-US" w:bidi="en-US"/>
    </w:rPr>
  </w:style>
  <w:style w:type="paragraph" w:customStyle="1" w:styleId="Text">
    <w:name w:val="Text"/>
    <w:aliases w:val="t"/>
    <w:link w:val="TexxtChar"/>
    <w:rsid w:val="00B340AC"/>
    <w:pPr>
      <w:spacing w:before="60" w:after="60" w:line="260" w:lineRule="exact"/>
    </w:pPr>
    <w:rPr>
      <w:rFonts w:ascii="Verdana" w:hAnsi="Verdana"/>
      <w:color w:val="000000"/>
    </w:rPr>
  </w:style>
  <w:style w:type="character" w:customStyle="1" w:styleId="TexxtChar">
    <w:name w:val="Texxt Char"/>
    <w:aliases w:val="t Char Char"/>
    <w:basedOn w:val="DefaultParagraphFont"/>
    <w:link w:val="Text"/>
    <w:rsid w:val="00B340AC"/>
    <w:rPr>
      <w:rFonts w:ascii="Verdana" w:hAnsi="Verdana"/>
      <w:color w:val="000000"/>
      <w:lang w:val="en-US" w:eastAsia="en-US" w:bidi="ar-SA"/>
    </w:rPr>
  </w:style>
  <w:style w:type="character" w:customStyle="1" w:styleId="DocumentMapChar">
    <w:name w:val="Document Map Char"/>
    <w:basedOn w:val="DefaultParagraphFont"/>
    <w:link w:val="DocumentMap"/>
    <w:uiPriority w:val="99"/>
    <w:rsid w:val="007A5D33"/>
    <w:rPr>
      <w:rFonts w:ascii="Tahoma" w:eastAsia="Arial" w:hAnsi="Tahoma" w:cs="Tahoma"/>
      <w:shd w:val="clear" w:color="auto" w:fill="000080"/>
      <w:lang w:val="en-AU" w:eastAsia="ja-JP"/>
    </w:rPr>
  </w:style>
  <w:style w:type="table" w:styleId="Table3Deffects3">
    <w:name w:val="Table 3D effects 3"/>
    <w:basedOn w:val="TableNormal"/>
    <w:rsid w:val="00C17787"/>
    <w:pPr>
      <w:spacing w:before="120" w:after="60" w:line="264" w:lineRule="auto"/>
      <w:ind w:left="227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8F0FCB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5">
    <w:name w:val="Light Shading Accent 5"/>
    <w:basedOn w:val="TableNormal"/>
    <w:uiPriority w:val="60"/>
    <w:rsid w:val="00BF69AD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BodyTextBold">
    <w:name w:val="Body Text Bold"/>
    <w:basedOn w:val="Normal"/>
    <w:semiHidden/>
    <w:rsid w:val="005A5AC4"/>
    <w:pPr>
      <w:spacing w:before="60" w:after="120" w:line="260" w:lineRule="atLeast"/>
      <w:ind w:left="0"/>
      <w:contextualSpacing/>
      <w:jc w:val="both"/>
    </w:pPr>
    <w:rPr>
      <w:rFonts w:ascii="Verdana" w:eastAsia="Times New Roman" w:hAnsi="Verdana" w:cs="Verdana"/>
      <w:b/>
      <w:lang w:val="en-US" w:eastAsia="en-US"/>
    </w:rPr>
  </w:style>
  <w:style w:type="paragraph" w:styleId="NoSpacing">
    <w:name w:val="No Spacing"/>
    <w:link w:val="NoSpacingChar"/>
    <w:uiPriority w:val="1"/>
    <w:qFormat/>
    <w:rsid w:val="005A5AC4"/>
    <w:rPr>
      <w:rFonts w:ascii="Calibri" w:hAnsi="Calibri" w:cs="Arial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A5AC4"/>
    <w:rPr>
      <w:rFonts w:ascii="Calibri" w:hAnsi="Calibri" w:cs="Arial"/>
      <w:sz w:val="22"/>
      <w:szCs w:val="22"/>
      <w:lang w:val="en-US" w:eastAsia="en-US" w:bidi="ar-SA"/>
    </w:rPr>
  </w:style>
  <w:style w:type="character" w:customStyle="1" w:styleId="NumHeading3Char">
    <w:name w:val="Num Heading 3 Char"/>
    <w:basedOn w:val="Heading3Char"/>
    <w:link w:val="NumHeading3"/>
    <w:rsid w:val="001E1F52"/>
    <w:rPr>
      <w:rFonts w:ascii="Arial" w:eastAsia="Arial" w:hAnsi="Arial" w:cs="Arial"/>
      <w:b/>
      <w:color w:val="548DD4" w:themeColor="text2" w:themeTint="99"/>
      <w:sz w:val="26"/>
      <w:szCs w:val="26"/>
      <w:lang w:val="en-AU" w:eastAsia="ja-JP"/>
    </w:rPr>
  </w:style>
  <w:style w:type="character" w:customStyle="1" w:styleId="NumHeading2Char">
    <w:name w:val="Num Heading 2 Char"/>
    <w:basedOn w:val="DefaultParagraphFont"/>
    <w:link w:val="NumHeading2"/>
    <w:rsid w:val="001E1F52"/>
    <w:rPr>
      <w:rFonts w:ascii="Arial" w:eastAsia="Arial" w:hAnsi="Arial" w:cs="Arial"/>
      <w:b/>
      <w:bCs/>
      <w:color w:val="17365D" w:themeColor="text2" w:themeShade="BF"/>
      <w:sz w:val="28"/>
      <w:szCs w:val="28"/>
      <w:lang w:val="en-AU" w:eastAsia="ja-JP"/>
    </w:rPr>
  </w:style>
  <w:style w:type="paragraph" w:customStyle="1" w:styleId="TableNormal2">
    <w:name w:val="Table Normal2"/>
    <w:basedOn w:val="Normal"/>
    <w:rsid w:val="00A55DAC"/>
    <w:pPr>
      <w:spacing w:before="60"/>
      <w:ind w:left="0"/>
    </w:pPr>
    <w:rPr>
      <w:rFonts w:ascii="Arial Narrow" w:eastAsia="Arial Narrow" w:hAnsi="Arial Narrow" w:cs="Arial Narrow"/>
      <w:sz w:val="18"/>
      <w:szCs w:val="18"/>
    </w:rPr>
  </w:style>
  <w:style w:type="paragraph" w:customStyle="1" w:styleId="ProposalProjectTitle">
    <w:name w:val="Proposal Project Title"/>
    <w:basedOn w:val="NoSpacing"/>
    <w:qFormat/>
    <w:rsid w:val="00FB139D"/>
    <w:pPr>
      <w:framePr w:hSpace="187" w:wrap="around" w:hAnchor="margin" w:xAlign="center" w:yAlign="top"/>
      <w:jc w:val="center"/>
    </w:pPr>
    <w:rPr>
      <w:rFonts w:cs="Times New Roman"/>
      <w:b/>
      <w:bCs/>
      <w:sz w:val="52"/>
      <w:szCs w:val="72"/>
    </w:rPr>
  </w:style>
  <w:style w:type="paragraph" w:customStyle="1" w:styleId="CoverPageItalic">
    <w:name w:val="CoverPage Italic"/>
    <w:basedOn w:val="Normal"/>
    <w:qFormat/>
    <w:rsid w:val="00FB139D"/>
    <w:pPr>
      <w:framePr w:hSpace="187" w:wrap="around" w:hAnchor="margin" w:xAlign="center" w:yAlign="top"/>
      <w:spacing w:before="0" w:after="0" w:line="240" w:lineRule="auto"/>
      <w:ind w:left="0"/>
    </w:pPr>
    <w:rPr>
      <w:rFonts w:ascii="Calibri" w:eastAsia="Times New Roman" w:hAnsi="Calibri" w:cs="Times New Roman"/>
      <w:i/>
      <w:sz w:val="22"/>
      <w:szCs w:val="24"/>
      <w:lang w:val="en-US" w:eastAsia="en-US"/>
    </w:rPr>
  </w:style>
  <w:style w:type="table" w:customStyle="1" w:styleId="OMSTableStyle1">
    <w:name w:val="OMS_Table_Style1"/>
    <w:basedOn w:val="TableNormal"/>
    <w:uiPriority w:val="99"/>
    <w:qFormat/>
    <w:rsid w:val="00BD7F96"/>
    <w:rPr>
      <w:rFonts w:ascii="Arial" w:hAnsi="Arial"/>
    </w:rPr>
    <w:tblPr>
      <w:tblBorders>
        <w:top w:val="single" w:sz="4" w:space="0" w:color="C00000"/>
        <w:bottom w:val="single" w:sz="4" w:space="0" w:color="C00000"/>
        <w:insideH w:val="single" w:sz="4" w:space="0" w:color="C00000"/>
      </w:tblBorders>
    </w:tblPr>
    <w:tblStylePr w:type="firstRow">
      <w:rPr>
        <w:rFonts w:ascii="Arial" w:hAnsi="Arial"/>
      </w:rPr>
      <w:tblPr/>
      <w:tcPr>
        <w:tcBorders>
          <w:top w:val="single" w:sz="12" w:space="0" w:color="C00000"/>
          <w:left w:val="nil"/>
          <w:bottom w:val="single" w:sz="12" w:space="0" w:color="C00000"/>
          <w:right w:val="nil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</w:style>
  <w:style w:type="table" w:styleId="TableGrid1">
    <w:name w:val="Table Grid 1"/>
    <w:basedOn w:val="TableNormal"/>
    <w:rsid w:val="00FA4796"/>
    <w:pPr>
      <w:spacing w:before="120" w:after="60" w:line="264" w:lineRule="auto"/>
      <w:ind w:left="227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OMSBulletsRed">
    <w:name w:val="OMS_Bullets_Red"/>
    <w:basedOn w:val="Normal"/>
    <w:link w:val="OMSBulletsRedChar"/>
    <w:qFormat/>
    <w:rsid w:val="007B1584"/>
    <w:pPr>
      <w:numPr>
        <w:numId w:val="11"/>
      </w:numPr>
      <w:jc w:val="both"/>
    </w:pPr>
    <w:rPr>
      <w:lang w:val="en-GB"/>
    </w:rPr>
  </w:style>
  <w:style w:type="paragraph" w:customStyle="1" w:styleId="OMSRedBullet2">
    <w:name w:val="OMS_Red_Bullet2"/>
    <w:basedOn w:val="Normal"/>
    <w:link w:val="OMSRedBullet2Char"/>
    <w:qFormat/>
    <w:rsid w:val="00DE4718"/>
    <w:pPr>
      <w:numPr>
        <w:ilvl w:val="1"/>
        <w:numId w:val="11"/>
      </w:numPr>
      <w:jc w:val="both"/>
    </w:pPr>
    <w:rPr>
      <w:lang w:val="en-GB"/>
    </w:rPr>
  </w:style>
  <w:style w:type="character" w:customStyle="1" w:styleId="OMSBulletsRedChar">
    <w:name w:val="OMS_Bullets_Red Char"/>
    <w:basedOn w:val="DefaultParagraphFont"/>
    <w:link w:val="OMSBulletsRed"/>
    <w:rsid w:val="007B1584"/>
    <w:rPr>
      <w:rFonts w:ascii="Arial" w:eastAsia="Arial" w:hAnsi="Arial" w:cs="Arial"/>
      <w:lang w:val="en-GB" w:eastAsia="ja-JP"/>
    </w:rPr>
  </w:style>
  <w:style w:type="paragraph" w:customStyle="1" w:styleId="Default">
    <w:name w:val="Default"/>
    <w:rsid w:val="000611F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character" w:customStyle="1" w:styleId="OMSRedBullet2Char">
    <w:name w:val="OMS_Red_Bullet2 Char"/>
    <w:basedOn w:val="DefaultParagraphFont"/>
    <w:link w:val="OMSRedBullet2"/>
    <w:rsid w:val="00DE4718"/>
    <w:rPr>
      <w:rFonts w:ascii="Arial" w:eastAsia="Arial" w:hAnsi="Arial" w:cs="Arial"/>
      <w:lang w:val="en-GB" w:eastAsia="ja-JP"/>
    </w:rPr>
  </w:style>
  <w:style w:type="paragraph" w:customStyle="1" w:styleId="body">
    <w:name w:val="body"/>
    <w:basedOn w:val="Normal"/>
    <w:link w:val="bodyChar"/>
    <w:qFormat/>
    <w:rsid w:val="00FE6B3D"/>
    <w:pPr>
      <w:spacing w:before="0" w:after="200" w:line="240" w:lineRule="auto"/>
      <w:ind w:left="0"/>
      <w:jc w:val="both"/>
    </w:pPr>
    <w:rPr>
      <w:rFonts w:asciiTheme="minorHAnsi" w:eastAsiaTheme="minorHAnsi" w:hAnsiTheme="minorHAnsi" w:cstheme="minorBidi"/>
      <w:bCs/>
      <w:sz w:val="22"/>
      <w:szCs w:val="22"/>
      <w:lang w:val="en-US" w:eastAsia="en-US"/>
    </w:rPr>
  </w:style>
  <w:style w:type="character" w:customStyle="1" w:styleId="bodyChar">
    <w:name w:val="body Char"/>
    <w:basedOn w:val="DefaultParagraphFont"/>
    <w:link w:val="body"/>
    <w:rsid w:val="00FE6B3D"/>
    <w:rPr>
      <w:rFonts w:asciiTheme="minorHAnsi" w:eastAsiaTheme="minorHAnsi" w:hAnsiTheme="minorHAnsi" w:cstheme="minorBidi"/>
      <w:bCs/>
      <w:sz w:val="22"/>
      <w:szCs w:val="22"/>
    </w:rPr>
  </w:style>
  <w:style w:type="character" w:customStyle="1" w:styleId="NumHeading4Char">
    <w:name w:val="Num Heading 4 Char"/>
    <w:basedOn w:val="DefaultParagraphFont"/>
    <w:link w:val="NumHeading4"/>
    <w:rsid w:val="00A259BE"/>
    <w:rPr>
      <w:rFonts w:ascii="Arial" w:eastAsia="Arial" w:hAnsi="Arial" w:cs="Arial"/>
      <w:b/>
      <w:bCs/>
      <w:i/>
      <w:iCs/>
      <w:color w:val="0F243E" w:themeColor="text2" w:themeShade="80"/>
      <w:sz w:val="24"/>
      <w:szCs w:val="24"/>
      <w:lang w:val="en-AU" w:eastAsia="ja-JP"/>
    </w:rPr>
  </w:style>
  <w:style w:type="paragraph" w:customStyle="1" w:styleId="Bullet">
    <w:name w:val="Bullet"/>
    <w:basedOn w:val="Normal"/>
    <w:link w:val="BulletChar"/>
    <w:qFormat/>
    <w:rsid w:val="001736F9"/>
    <w:pPr>
      <w:tabs>
        <w:tab w:val="num" w:pos="907"/>
      </w:tabs>
      <w:ind w:left="907" w:hanging="340"/>
      <w:jc w:val="both"/>
    </w:pPr>
    <w:rPr>
      <w:lang w:val="en-GB"/>
    </w:rPr>
  </w:style>
  <w:style w:type="paragraph" w:customStyle="1" w:styleId="Date10">
    <w:name w:val="Date10"/>
    <w:basedOn w:val="Normal"/>
    <w:rsid w:val="00CD5CDA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Style1">
    <w:name w:val="Style1"/>
    <w:basedOn w:val="NumHeading2"/>
    <w:link w:val="Style1Char"/>
    <w:qFormat/>
    <w:rsid w:val="00CD5CDA"/>
    <w:pPr>
      <w:tabs>
        <w:tab w:val="clear" w:pos="794"/>
        <w:tab w:val="num" w:pos="884"/>
      </w:tabs>
      <w:ind w:left="884"/>
    </w:pPr>
    <w:rPr>
      <w:lang w:val="en-GB"/>
    </w:rPr>
  </w:style>
  <w:style w:type="character" w:customStyle="1" w:styleId="Style1Char">
    <w:name w:val="Style1 Char"/>
    <w:basedOn w:val="NumHeading2Char"/>
    <w:link w:val="Style1"/>
    <w:rsid w:val="00CD5CDA"/>
    <w:rPr>
      <w:rFonts w:ascii="Arial" w:eastAsia="Arial" w:hAnsi="Arial" w:cs="Arial"/>
      <w:b/>
      <w:bCs/>
      <w:color w:val="17365D" w:themeColor="text2" w:themeShade="BF"/>
      <w:sz w:val="28"/>
      <w:szCs w:val="28"/>
      <w:lang w:val="en-GB" w:eastAsia="ja-JP"/>
    </w:rPr>
  </w:style>
  <w:style w:type="paragraph" w:customStyle="1" w:styleId="TableNormal7">
    <w:name w:val="Table Normal7"/>
    <w:basedOn w:val="Normal"/>
    <w:rsid w:val="00CD5CDA"/>
    <w:pPr>
      <w:spacing w:before="60"/>
      <w:ind w:left="0"/>
    </w:pPr>
    <w:rPr>
      <w:rFonts w:ascii="Arial Narrow" w:eastAsia="Arial Narrow" w:hAnsi="Arial Narrow" w:cs="Arial Narrow"/>
      <w:sz w:val="18"/>
      <w:szCs w:val="18"/>
    </w:rPr>
  </w:style>
  <w:style w:type="character" w:styleId="HTMLCode">
    <w:name w:val="HTML Code"/>
    <w:basedOn w:val="DefaultParagraphFont"/>
    <w:uiPriority w:val="99"/>
    <w:unhideWhenUsed/>
    <w:rsid w:val="00CD5CDA"/>
    <w:rPr>
      <w:rFonts w:ascii="Courier New" w:eastAsia="Times New Roman" w:hAnsi="Courier New" w:cs="Courier New"/>
      <w:sz w:val="20"/>
      <w:szCs w:val="20"/>
    </w:rPr>
  </w:style>
  <w:style w:type="paragraph" w:customStyle="1" w:styleId="TableNormal13">
    <w:name w:val="Table Normal13"/>
    <w:basedOn w:val="Normal"/>
    <w:rsid w:val="00CD5CDA"/>
    <w:pPr>
      <w:spacing w:before="60"/>
      <w:ind w:left="0"/>
    </w:pPr>
    <w:rPr>
      <w:rFonts w:ascii="Arial Narrow" w:eastAsia="Arial Narrow" w:hAnsi="Arial Narrow" w:cs="Arial Narrow"/>
      <w:sz w:val="18"/>
      <w:szCs w:val="18"/>
    </w:rPr>
  </w:style>
  <w:style w:type="paragraph" w:customStyle="1" w:styleId="TableNormal5">
    <w:name w:val="Table Normal5"/>
    <w:basedOn w:val="Normal"/>
    <w:rsid w:val="00CD5CDA"/>
    <w:pPr>
      <w:spacing w:before="60"/>
      <w:ind w:left="0"/>
    </w:pPr>
    <w:rPr>
      <w:rFonts w:ascii="Arial Narrow" w:eastAsia="Arial Narrow" w:hAnsi="Arial Narrow" w:cs="Arial Narrow"/>
      <w:sz w:val="18"/>
      <w:szCs w:val="18"/>
    </w:rPr>
  </w:style>
  <w:style w:type="paragraph" w:customStyle="1" w:styleId="TableNormal14">
    <w:name w:val="Table Normal14"/>
    <w:basedOn w:val="Normal"/>
    <w:rsid w:val="00CD5CDA"/>
    <w:pPr>
      <w:spacing w:before="60"/>
      <w:ind w:left="0"/>
    </w:pPr>
    <w:rPr>
      <w:rFonts w:ascii="Arial Narrow" w:eastAsia="Arial Narrow" w:hAnsi="Arial Narrow" w:cs="Arial Narrow"/>
      <w:sz w:val="18"/>
      <w:szCs w:val="18"/>
    </w:rPr>
  </w:style>
  <w:style w:type="table" w:customStyle="1" w:styleId="TableGrid10">
    <w:name w:val="Table Grid1"/>
    <w:basedOn w:val="TableNormal"/>
    <w:next w:val="TableGrid"/>
    <w:rsid w:val="00CD5CDA"/>
    <w:pPr>
      <w:spacing w:before="60" w:after="60"/>
    </w:pPr>
    <w:rPr>
      <w:rFonts w:ascii="Arial Narrow" w:eastAsia="Arial Narrow" w:hAnsi="Arial Narrow" w:cs="Arial Narrow"/>
      <w:sz w:val="18"/>
      <w:szCs w:val="18"/>
    </w:rPr>
    <w:tblPr>
      <w:tblStyleRowBandSize w:val="1"/>
      <w:tblInd w:w="227" w:type="dxa"/>
      <w:tblBorders>
        <w:top w:val="single" w:sz="8" w:space="0" w:color="999999"/>
        <w:bottom w:val="single" w:sz="8" w:space="0" w:color="999999"/>
      </w:tblBorders>
      <w:tblCellMar>
        <w:left w:w="57" w:type="dxa"/>
        <w:right w:w="57" w:type="dxa"/>
      </w:tblCellMar>
    </w:tblPr>
    <w:tblStylePr w:type="firstRow">
      <w:rPr>
        <w:rFonts w:ascii="Bahnschrift" w:eastAsia="Bahnschrift" w:hAnsi="Bahnschrift" w:cs="Bahnschrift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band1Horz">
      <w:rPr>
        <w:rFonts w:ascii="Bodoni MT Condensed" w:hAnsi="Bodoni MT Condensed" w:cs="Bodoni MT Condensed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Bodoni MT Condensed" w:eastAsia="Bodoni MT Condensed" w:hAnsi="Bodoni MT Condensed" w:cs="Bodoni MT Condensed"/>
        <w:sz w:val="18"/>
        <w:szCs w:val="18"/>
      </w:rPr>
    </w:tblStylePr>
  </w:style>
  <w:style w:type="table" w:customStyle="1" w:styleId="TableGrid2">
    <w:name w:val="Table Grid2"/>
    <w:basedOn w:val="TableNormal"/>
    <w:next w:val="TableGrid"/>
    <w:rsid w:val="00CD5CDA"/>
    <w:pPr>
      <w:spacing w:before="60" w:after="60"/>
    </w:pPr>
    <w:rPr>
      <w:rFonts w:ascii="Arial Narrow" w:eastAsia="Arial Narrow" w:hAnsi="Arial Narrow" w:cs="Arial Narrow"/>
      <w:sz w:val="18"/>
      <w:szCs w:val="18"/>
    </w:rPr>
    <w:tblPr>
      <w:tblStyleRowBandSize w:val="1"/>
      <w:tblInd w:w="227" w:type="dxa"/>
      <w:tblBorders>
        <w:top w:val="single" w:sz="8" w:space="0" w:color="999999"/>
        <w:bottom w:val="single" w:sz="8" w:space="0" w:color="999999"/>
      </w:tblBorders>
      <w:tblCellMar>
        <w:left w:w="57" w:type="dxa"/>
        <w:right w:w="57" w:type="dxa"/>
      </w:tblCellMar>
    </w:tblPr>
    <w:tblStylePr w:type="firstRow">
      <w:rPr>
        <w:rFonts w:ascii="Bahnschrift" w:eastAsia="Bahnschrift" w:hAnsi="Bahnschrift" w:cs="Bahnschrift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band1Horz">
      <w:rPr>
        <w:rFonts w:ascii="Bodoni MT Condensed" w:hAnsi="Bodoni MT Condensed" w:cs="Bodoni MT Condensed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Bodoni MT Condensed" w:eastAsia="Bodoni MT Condensed" w:hAnsi="Bodoni MT Condensed" w:cs="Bodoni MT Condensed"/>
        <w:sz w:val="18"/>
        <w:szCs w:val="18"/>
      </w:rPr>
    </w:tblStylePr>
  </w:style>
  <w:style w:type="table" w:customStyle="1" w:styleId="TableGrid3">
    <w:name w:val="Table Grid3"/>
    <w:basedOn w:val="TableNormal"/>
    <w:next w:val="TableGrid"/>
    <w:rsid w:val="00CD5CDA"/>
    <w:pPr>
      <w:spacing w:before="60" w:after="60"/>
    </w:pPr>
    <w:rPr>
      <w:rFonts w:ascii="Arial Narrow" w:eastAsia="Arial Narrow" w:hAnsi="Arial Narrow" w:cs="Arial Narrow"/>
      <w:sz w:val="18"/>
      <w:szCs w:val="18"/>
    </w:rPr>
    <w:tblPr>
      <w:tblStyleRowBandSize w:val="1"/>
      <w:tblInd w:w="227" w:type="dxa"/>
      <w:tblBorders>
        <w:top w:val="single" w:sz="8" w:space="0" w:color="999999"/>
        <w:bottom w:val="single" w:sz="8" w:space="0" w:color="999999"/>
      </w:tblBorders>
      <w:tblCellMar>
        <w:left w:w="57" w:type="dxa"/>
        <w:right w:w="57" w:type="dxa"/>
      </w:tblCellMar>
    </w:tblPr>
    <w:tblStylePr w:type="firstRow">
      <w:rPr>
        <w:rFonts w:ascii="Bahnschrift" w:eastAsia="Bahnschrift" w:hAnsi="Bahnschrift" w:cs="Bahnschrift"/>
        <w:b/>
        <w:bCs/>
        <w:sz w:val="18"/>
      </w:rPr>
      <w:tblPr/>
      <w:tcPr>
        <w:tcBorders>
          <w:top w:val="single" w:sz="12" w:space="0" w:color="999999"/>
          <w:bottom w:val="single" w:sz="12" w:space="0" w:color="999999"/>
        </w:tcBorders>
        <w:shd w:val="clear" w:color="auto" w:fill="E6E6E6"/>
      </w:tcPr>
    </w:tblStylePr>
    <w:tblStylePr w:type="band1Horz">
      <w:rPr>
        <w:rFonts w:ascii="Bodoni MT Condensed" w:hAnsi="Bodoni MT Condensed" w:cs="Bodoni MT Condensed"/>
        <w:sz w:val="18"/>
        <w:szCs w:val="18"/>
      </w:rPr>
      <w:tblPr/>
      <w:tcPr>
        <w:tcBorders>
          <w:top w:val="single" w:sz="8" w:space="0" w:color="999999"/>
          <w:bottom w:val="single" w:sz="8" w:space="0" w:color="999999"/>
          <w:insideH w:val="single" w:sz="8" w:space="0" w:color="999999"/>
        </w:tcBorders>
      </w:tcPr>
    </w:tblStylePr>
    <w:tblStylePr w:type="band2Horz">
      <w:rPr>
        <w:rFonts w:ascii="Bodoni MT Condensed" w:eastAsia="Bodoni MT Condensed" w:hAnsi="Bodoni MT Condensed" w:cs="Bodoni MT Condensed"/>
        <w:sz w:val="18"/>
        <w:szCs w:val="18"/>
      </w:rPr>
    </w:tblStylePr>
  </w:style>
  <w:style w:type="numbering" w:customStyle="1" w:styleId="Bullets1">
    <w:name w:val="Bullets1"/>
    <w:rsid w:val="00CD5CDA"/>
    <w:pPr>
      <w:numPr>
        <w:numId w:val="1"/>
      </w:numPr>
    </w:pPr>
  </w:style>
  <w:style w:type="character" w:customStyle="1" w:styleId="BulletChar">
    <w:name w:val="Bullet Char"/>
    <w:basedOn w:val="DefaultParagraphFont"/>
    <w:link w:val="Bullet"/>
    <w:rsid w:val="00CD5CDA"/>
    <w:rPr>
      <w:rFonts w:ascii="Arial" w:eastAsia="Arial" w:hAnsi="Arial" w:cs="Arial"/>
      <w:lang w:val="en-GB" w:eastAsia="ja-JP"/>
    </w:rPr>
  </w:style>
  <w:style w:type="table" w:customStyle="1" w:styleId="LightShading1">
    <w:name w:val="Light Shading1"/>
    <w:basedOn w:val="TableNormal"/>
    <w:uiPriority w:val="60"/>
    <w:rsid w:val="00E44DB6"/>
    <w:rPr>
      <w:rFonts w:asciiTheme="minorHAnsi" w:eastAsiaTheme="minorHAnsi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dentLevel2">
    <w:name w:val="Indent Level 2"/>
    <w:basedOn w:val="Normal"/>
    <w:rsid w:val="00E44DB6"/>
    <w:pPr>
      <w:spacing w:before="0" w:after="120" w:line="240" w:lineRule="auto"/>
      <w:ind w:left="1440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Date2">
    <w:name w:val="Date2"/>
    <w:basedOn w:val="Normal"/>
    <w:rsid w:val="007772D9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table" w:styleId="Table3Deffects2">
    <w:name w:val="Table 3D effects 2"/>
    <w:basedOn w:val="TableNormal"/>
    <w:rsid w:val="00542FFD"/>
    <w:pPr>
      <w:spacing w:before="120" w:after="60" w:line="264" w:lineRule="auto"/>
      <w:ind w:left="227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542FFD"/>
    <w:pPr>
      <w:spacing w:before="120" w:after="60" w:line="264" w:lineRule="auto"/>
      <w:ind w:left="227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542FFD"/>
    <w:pPr>
      <w:spacing w:before="120" w:after="60" w:line="264" w:lineRule="auto"/>
      <w:ind w:left="227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Placeholder">
    <w:name w:val="Placeholder"/>
    <w:aliases w:val="ph"/>
    <w:basedOn w:val="DefaultParagraphFont"/>
    <w:rsid w:val="0098665E"/>
    <w:rPr>
      <w:i/>
      <w:color w:val="auto"/>
      <w:szCs w:val="18"/>
      <w:u w:val="none"/>
    </w:rPr>
  </w:style>
  <w:style w:type="paragraph" w:styleId="TableofFigures">
    <w:name w:val="table of figures"/>
    <w:basedOn w:val="Normal"/>
    <w:next w:val="Normal"/>
    <w:uiPriority w:val="99"/>
    <w:rsid w:val="003523E4"/>
    <w:pPr>
      <w:spacing w:after="0"/>
      <w:ind w:left="0"/>
    </w:pPr>
  </w:style>
  <w:style w:type="paragraph" w:styleId="ListBullet2">
    <w:name w:val="List Bullet 2"/>
    <w:basedOn w:val="Normal"/>
    <w:unhideWhenUsed/>
    <w:rsid w:val="00AF4B6C"/>
    <w:pPr>
      <w:numPr>
        <w:numId w:val="12"/>
      </w:numPr>
      <w:contextualSpacing/>
    </w:pPr>
  </w:style>
  <w:style w:type="paragraph" w:customStyle="1" w:styleId="ListBullet-OMS">
    <w:name w:val="List Bullet - OMS"/>
    <w:basedOn w:val="Normal"/>
    <w:link w:val="ListBullet-OMSChar"/>
    <w:qFormat/>
    <w:rsid w:val="00AF4B6C"/>
    <w:pPr>
      <w:spacing w:before="0" w:after="0" w:line="259" w:lineRule="auto"/>
      <w:ind w:left="0"/>
    </w:pPr>
    <w:rPr>
      <w:rFonts w:asciiTheme="minorHAnsi" w:eastAsiaTheme="minorHAnsi" w:hAnsiTheme="minorHAnsi" w:cstheme="minorBidi"/>
      <w:color w:val="262626" w:themeColor="text1" w:themeTint="D9"/>
      <w:sz w:val="22"/>
      <w:szCs w:val="22"/>
      <w:lang w:val="en-US" w:eastAsia="en-US"/>
    </w:rPr>
  </w:style>
  <w:style w:type="character" w:customStyle="1" w:styleId="ListBullet-OMSChar">
    <w:name w:val="List Bullet - OMS Char"/>
    <w:basedOn w:val="DefaultParagraphFont"/>
    <w:link w:val="ListBullet-OMS"/>
    <w:rsid w:val="00AF4B6C"/>
    <w:rPr>
      <w:rFonts w:asciiTheme="minorHAnsi" w:eastAsiaTheme="minorHAnsi" w:hAnsiTheme="minorHAnsi" w:cstheme="minorBidi"/>
      <w:color w:val="262626" w:themeColor="text1" w:themeTint="D9"/>
      <w:sz w:val="22"/>
      <w:szCs w:val="22"/>
    </w:rPr>
  </w:style>
  <w:style w:type="paragraph" w:customStyle="1" w:styleId="TOC">
    <w:name w:val="TOC"/>
    <w:basedOn w:val="Normal"/>
    <w:rsid w:val="00AF4B6C"/>
    <w:pPr>
      <w:spacing w:before="0" w:after="160" w:line="259" w:lineRule="auto"/>
      <w:ind w:left="0"/>
    </w:pPr>
    <w:rPr>
      <w:rFonts w:asciiTheme="minorHAnsi" w:eastAsiaTheme="minorEastAsia" w:hAnsiTheme="minorHAnsi" w:cstheme="minorBidi"/>
      <w:b/>
      <w:color w:val="1F497D" w:themeColor="text2"/>
      <w:sz w:val="32"/>
      <w:szCs w:val="22"/>
      <w:lang w:val="en-US" w:eastAsia="en-US"/>
    </w:rPr>
  </w:style>
  <w:style w:type="table" w:customStyle="1" w:styleId="ListTable3-Accent21">
    <w:name w:val="List Table 3 - Accent 21"/>
    <w:basedOn w:val="TableNormal"/>
    <w:uiPriority w:val="48"/>
    <w:rsid w:val="00AF4B6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blStylePr w:type="firstRow">
      <w:rPr>
        <w:b/>
        <w:bCs/>
        <w:color w:val="EEECE1" w:themeColor="background2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shd w:val="clear" w:color="auto" w:fill="C00000"/>
      </w:tcPr>
    </w:tblStylePr>
    <w:tblStylePr w:type="firstCol">
      <w:rPr>
        <w:b/>
        <w:bCs/>
      </w:rPr>
      <w:tblPr/>
      <w:tcPr>
        <w:shd w:val="clear" w:color="auto" w:fill="F2F2F2" w:themeFill="background1" w:themeFillShade="F2"/>
      </w:tcPr>
    </w:tblStylePr>
    <w:tblStylePr w:type="lastCol">
      <w:rPr>
        <w:b/>
        <w:bCs/>
      </w:rPr>
      <w:tblPr/>
      <w:tcPr>
        <w:tc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cBorders>
        <w:shd w:val="clear" w:color="auto" w:fill="F2F2F2" w:themeFill="background1" w:themeFillShade="F2"/>
      </w:tcPr>
    </w:tblStylePr>
    <w:tblStylePr w:type="band1Vert">
      <w:tblPr/>
      <w:tcPr>
        <w:tcBorders>
          <w:left w:val="single" w:sz="18" w:space="0" w:color="FFFFFF" w:themeColor="background1"/>
          <w:right w:val="single" w:sz="18" w:space="0" w:color="FFFFFF" w:themeColor="background1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customStyle="1" w:styleId="CaptionChar">
    <w:name w:val="Caption Char"/>
    <w:aliases w:val="Car7 Char"/>
    <w:basedOn w:val="DefaultParagraphFont"/>
    <w:link w:val="Caption"/>
    <w:uiPriority w:val="35"/>
    <w:rsid w:val="00AF4B6C"/>
    <w:rPr>
      <w:rFonts w:ascii="Arial Narrow" w:eastAsia="Arial Narrow" w:hAnsi="Arial Narrow" w:cs="Arial Narrow"/>
      <w:sz w:val="16"/>
      <w:szCs w:val="16"/>
      <w:lang w:val="en-AU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6C"/>
    <w:pPr>
      <w:numPr>
        <w:ilvl w:val="1"/>
      </w:numPr>
      <w:spacing w:before="0" w:after="240" w:line="240" w:lineRule="auto"/>
      <w:ind w:left="227"/>
    </w:pPr>
    <w:rPr>
      <w:rFonts w:asciiTheme="majorHAnsi" w:eastAsiaTheme="majorEastAsia" w:hAnsiTheme="majorHAnsi" w:cstheme="majorBidi"/>
      <w:color w:val="4F81BD" w:themeColor="accent1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F4B6C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customStyle="1" w:styleId="1-body">
    <w:name w:val="1-body"/>
    <w:basedOn w:val="Normal"/>
    <w:link w:val="1-bodyChar"/>
    <w:autoRedefine/>
    <w:qFormat/>
    <w:rsid w:val="00903385"/>
    <w:pPr>
      <w:numPr>
        <w:numId w:val="14"/>
      </w:numPr>
      <w:autoSpaceDE w:val="0"/>
      <w:autoSpaceDN w:val="0"/>
      <w:adjustRightInd w:val="0"/>
      <w:spacing w:before="240" w:after="240"/>
      <w:jc w:val="lowKashida"/>
    </w:pPr>
    <w:rPr>
      <w:rFonts w:asciiTheme="minorHAnsi" w:eastAsiaTheme="minorEastAsia" w:hAnsiTheme="minorHAnsi" w:cs="Calibri"/>
      <w:color w:val="404040" w:themeColor="text1" w:themeTint="BF"/>
      <w:sz w:val="22"/>
      <w:szCs w:val="22"/>
      <w:lang w:val="en-US" w:eastAsia="en-US"/>
    </w:rPr>
  </w:style>
  <w:style w:type="character" w:customStyle="1" w:styleId="1-bodyChar">
    <w:name w:val="1-body Char"/>
    <w:basedOn w:val="DefaultParagraphFont"/>
    <w:link w:val="1-body"/>
    <w:rsid w:val="00903385"/>
    <w:rPr>
      <w:rFonts w:asciiTheme="minorHAnsi" w:eastAsiaTheme="minorEastAsia" w:hAnsiTheme="minorHAnsi" w:cs="Calibri"/>
      <w:color w:val="404040" w:themeColor="text1" w:themeTint="BF"/>
      <w:sz w:val="22"/>
      <w:szCs w:val="22"/>
    </w:rPr>
  </w:style>
  <w:style w:type="paragraph" w:customStyle="1" w:styleId="AText">
    <w:name w:val="AText"/>
    <w:basedOn w:val="Normal"/>
    <w:link w:val="ATextChar"/>
    <w:qFormat/>
    <w:rsid w:val="00AF4B6C"/>
    <w:pPr>
      <w:spacing w:before="0" w:after="0" w:line="240" w:lineRule="auto"/>
      <w:ind w:left="0"/>
    </w:pPr>
    <w:rPr>
      <w:rFonts w:asciiTheme="majorHAnsi" w:eastAsiaTheme="minorEastAsia" w:hAnsiTheme="majorHAnsi" w:cstheme="minorBidi"/>
      <w:color w:val="404040" w:themeColor="text1" w:themeTint="BF"/>
      <w:lang w:val="en-US" w:eastAsia="en-US"/>
    </w:rPr>
  </w:style>
  <w:style w:type="character" w:customStyle="1" w:styleId="ATextChar">
    <w:name w:val="AText Char"/>
    <w:basedOn w:val="DefaultParagraphFont"/>
    <w:link w:val="AText"/>
    <w:rsid w:val="00AF4B6C"/>
    <w:rPr>
      <w:rFonts w:asciiTheme="majorHAnsi" w:eastAsiaTheme="minorEastAsia" w:hAnsiTheme="majorHAnsi" w:cstheme="minorBidi"/>
      <w:color w:val="404040" w:themeColor="text1" w:themeTint="BF"/>
    </w:rPr>
  </w:style>
  <w:style w:type="paragraph" w:customStyle="1" w:styleId="VertoWaveBullets">
    <w:name w:val="VertoWave Bullets"/>
    <w:basedOn w:val="Normal"/>
    <w:rsid w:val="00AF4B6C"/>
    <w:pPr>
      <w:numPr>
        <w:numId w:val="13"/>
      </w:numPr>
      <w:autoSpaceDE w:val="0"/>
      <w:autoSpaceDN w:val="0"/>
      <w:adjustRightInd w:val="0"/>
      <w:spacing w:before="0" w:after="0" w:line="240" w:lineRule="auto"/>
    </w:pPr>
    <w:rPr>
      <w:rFonts w:asciiTheme="minorHAnsi" w:eastAsia="Times New Roman" w:hAnsiTheme="minorHAnsi"/>
      <w:spacing w:val="-5"/>
      <w:sz w:val="22"/>
      <w:lang w:val="en-US" w:eastAsia="en-US"/>
    </w:rPr>
  </w:style>
  <w:style w:type="paragraph" w:customStyle="1" w:styleId="BodyMS">
    <w:name w:val="Body MS"/>
    <w:rsid w:val="00AF4B6C"/>
    <w:pPr>
      <w:spacing w:before="200" w:after="160" w:line="264" w:lineRule="auto"/>
    </w:pPr>
    <w:rPr>
      <w:rFonts w:ascii="Segoe Light" w:eastAsiaTheme="minorEastAsia" w:hAnsi="Segoe Light" w:cstheme="minorBidi"/>
    </w:rPr>
  </w:style>
  <w:style w:type="table" w:styleId="GridTable4-Accent1">
    <w:name w:val="Grid Table 4 Accent 1"/>
    <w:aliases w:val="Grid Table 4 - Accent 1 (VertoWave)"/>
    <w:basedOn w:val="TableNormal"/>
    <w:uiPriority w:val="49"/>
    <w:rsid w:val="00AF4B6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OMSBodyChar">
    <w:name w:val="OMS Body Char"/>
    <w:basedOn w:val="DefaultParagraphFont"/>
    <w:link w:val="OMSBody"/>
    <w:locked/>
    <w:rsid w:val="00AF4B6C"/>
    <w:rPr>
      <w:rFonts w:asciiTheme="majorHAnsi" w:hAnsiTheme="majorHAnsi"/>
    </w:rPr>
  </w:style>
  <w:style w:type="paragraph" w:customStyle="1" w:styleId="OMSBody">
    <w:name w:val="OMS Body"/>
    <w:basedOn w:val="Normal"/>
    <w:link w:val="OMSBodyChar"/>
    <w:qFormat/>
    <w:rsid w:val="00AF4B6C"/>
    <w:pPr>
      <w:spacing w:before="0" w:after="0" w:line="240" w:lineRule="auto"/>
      <w:ind w:left="0"/>
      <w:jc w:val="both"/>
    </w:pPr>
    <w:rPr>
      <w:rFonts w:asciiTheme="majorHAnsi" w:eastAsia="Times New Roman" w:hAnsiTheme="majorHAnsi" w:cs="Times New Roman"/>
      <w:lang w:val="en-US" w:eastAsia="en-US"/>
    </w:rPr>
  </w:style>
  <w:style w:type="table" w:styleId="ListTable3-Accent1">
    <w:name w:val="List Table 3 Accent 1"/>
    <w:basedOn w:val="TableNormal"/>
    <w:uiPriority w:val="48"/>
    <w:rsid w:val="00AF4B6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VertoBody">
    <w:name w:val="Verto Body"/>
    <w:basedOn w:val="1-body"/>
    <w:link w:val="VertoBodyChar"/>
    <w:qFormat/>
    <w:rsid w:val="00AF4B6C"/>
    <w:pPr>
      <w:numPr>
        <w:numId w:val="0"/>
      </w:numPr>
      <w:ind w:left="720" w:hanging="360"/>
    </w:pPr>
  </w:style>
  <w:style w:type="paragraph" w:customStyle="1" w:styleId="VertoPoints2">
    <w:name w:val="Verto Points 2"/>
    <w:basedOn w:val="ListBullet-OMS"/>
    <w:next w:val="ListBullet-OMS"/>
    <w:link w:val="VertoPoints2Char"/>
    <w:qFormat/>
    <w:rsid w:val="00AF4B6C"/>
    <w:pPr>
      <w:spacing w:line="276" w:lineRule="auto"/>
      <w:jc w:val="both"/>
    </w:pPr>
  </w:style>
  <w:style w:type="character" w:customStyle="1" w:styleId="VertoBodyChar">
    <w:name w:val="Verto Body Char"/>
    <w:basedOn w:val="1-bodyChar"/>
    <w:link w:val="VertoBody"/>
    <w:rsid w:val="00AF4B6C"/>
    <w:rPr>
      <w:rFonts w:asciiTheme="minorHAnsi" w:eastAsiaTheme="minorEastAsia" w:hAnsiTheme="minorHAnsi" w:cs="Calibri"/>
      <w:color w:val="404040" w:themeColor="text1" w:themeTint="BF"/>
      <w:sz w:val="22"/>
      <w:szCs w:val="22"/>
    </w:rPr>
  </w:style>
  <w:style w:type="character" w:customStyle="1" w:styleId="VertoPoints2Char">
    <w:name w:val="Verto Points 2 Char"/>
    <w:basedOn w:val="ListBullet-OMSChar"/>
    <w:link w:val="VertoPoints2"/>
    <w:rsid w:val="00AF4B6C"/>
    <w:rPr>
      <w:rFonts w:asciiTheme="minorHAnsi" w:eastAsiaTheme="minorHAnsi" w:hAnsiTheme="minorHAnsi" w:cstheme="minorBidi"/>
      <w:color w:val="262626" w:themeColor="text1" w:themeTint="D9"/>
      <w:sz w:val="22"/>
      <w:szCs w:val="22"/>
    </w:rPr>
  </w:style>
  <w:style w:type="paragraph" w:customStyle="1" w:styleId="OMSTable">
    <w:name w:val="OMS Table"/>
    <w:basedOn w:val="OMSBody"/>
    <w:link w:val="OMSTableChar"/>
    <w:qFormat/>
    <w:rsid w:val="00AF4B6C"/>
    <w:pPr>
      <w:jc w:val="center"/>
    </w:pPr>
    <w:rPr>
      <w:rFonts w:eastAsiaTheme="minorHAnsi"/>
      <w:color w:val="000000" w:themeColor="text1" w:themeShade="BF"/>
    </w:rPr>
  </w:style>
  <w:style w:type="character" w:customStyle="1" w:styleId="OMSTableChar">
    <w:name w:val="OMS Table Char"/>
    <w:basedOn w:val="OMSBodyChar"/>
    <w:link w:val="OMSTable"/>
    <w:rsid w:val="00AF4B6C"/>
    <w:rPr>
      <w:rFonts w:asciiTheme="majorHAnsi" w:eastAsiaTheme="minorHAnsi" w:hAnsiTheme="majorHAnsi"/>
      <w:color w:val="000000" w:themeColor="text1" w:themeShade="BF"/>
    </w:rPr>
  </w:style>
  <w:style w:type="table" w:styleId="ListTable4-Accent1">
    <w:name w:val="List Table 4 Accent 1"/>
    <w:basedOn w:val="TableNormal"/>
    <w:uiPriority w:val="49"/>
    <w:rsid w:val="00A2268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9B5CA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16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161"/>
    <w:rPr>
      <w:rFonts w:ascii="Arial" w:eastAsia="Arial" w:hAnsi="Arial" w:cs="Arial"/>
      <w:i/>
      <w:iCs/>
      <w:color w:val="4F81BD" w:themeColor="accent1"/>
      <w:lang w:val="en-AU" w:eastAsia="ja-JP"/>
    </w:rPr>
  </w:style>
  <w:style w:type="paragraph" w:customStyle="1" w:styleId="GraphicInsert">
    <w:name w:val="Graphic Insert"/>
    <w:next w:val="Normal"/>
    <w:rsid w:val="00600750"/>
    <w:pPr>
      <w:keepLines/>
      <w:spacing w:before="240" w:after="120"/>
      <w:jc w:val="center"/>
    </w:pPr>
    <w:rPr>
      <w:rFonts w:ascii="Arial" w:hAnsi="Arial" w:cs="Arial"/>
      <w:sz w:val="16"/>
      <w:szCs w:val="24"/>
    </w:rPr>
  </w:style>
  <w:style w:type="character" w:customStyle="1" w:styleId="BodyTextIndent1CharChar">
    <w:name w:val="Body Text Indent1 Char Char"/>
    <w:link w:val="BodyTextIndent1"/>
    <w:locked/>
    <w:rsid w:val="00600750"/>
    <w:rPr>
      <w:rFonts w:ascii="Arial" w:hAnsi="Arial" w:cs="Arial"/>
      <w:color w:val="000000"/>
      <w:szCs w:val="24"/>
    </w:rPr>
  </w:style>
  <w:style w:type="paragraph" w:customStyle="1" w:styleId="BodyTextIndent1">
    <w:name w:val="Body Text Indent1"/>
    <w:basedOn w:val="BodyText"/>
    <w:link w:val="BodyTextIndent1CharChar"/>
    <w:rsid w:val="00600750"/>
    <w:pPr>
      <w:spacing w:before="120" w:line="288" w:lineRule="auto"/>
      <w:ind w:left="360"/>
    </w:pPr>
    <w:rPr>
      <w:rFonts w:ascii="Arial" w:hAnsi="Arial" w:cs="Arial"/>
      <w:color w:val="000000"/>
      <w:sz w:val="20"/>
      <w:szCs w:val="24"/>
    </w:rPr>
  </w:style>
  <w:style w:type="character" w:customStyle="1" w:styleId="BodyTextBullet2Char">
    <w:name w:val="Body Text Bullet2 Char"/>
    <w:link w:val="BodyTextBullet2"/>
    <w:locked/>
    <w:rsid w:val="00600750"/>
    <w:rPr>
      <w:rFonts w:asciiTheme="minorHAnsi" w:hAnsiTheme="minorHAnsi" w:cstheme="minorBidi"/>
      <w:sz w:val="22"/>
      <w:szCs w:val="24"/>
    </w:rPr>
  </w:style>
  <w:style w:type="paragraph" w:customStyle="1" w:styleId="BodyTextBullet2">
    <w:name w:val="Body Text Bullet2"/>
    <w:basedOn w:val="Normal"/>
    <w:link w:val="BodyTextBullet2Char"/>
    <w:rsid w:val="00600750"/>
    <w:pPr>
      <w:tabs>
        <w:tab w:val="num" w:pos="810"/>
        <w:tab w:val="num" w:pos="1080"/>
      </w:tabs>
      <w:spacing w:before="60" w:after="160" w:line="288" w:lineRule="auto"/>
      <w:ind w:left="0"/>
    </w:pPr>
    <w:rPr>
      <w:rFonts w:asciiTheme="minorHAnsi" w:eastAsia="Times New Roman" w:hAnsiTheme="minorHAnsi" w:cstheme="minorBidi"/>
      <w:sz w:val="22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133E1"/>
    <w:rPr>
      <w:rFonts w:ascii="Arial" w:eastAsia="Arial" w:hAnsi="Arial" w:cs="Arial"/>
      <w:b/>
      <w:bCs/>
      <w:i/>
      <w:iCs/>
      <w:color w:val="0F243E" w:themeColor="text2" w:themeShade="80"/>
      <w:sz w:val="24"/>
      <w:szCs w:val="24"/>
      <w:lang w:val="en-AU" w:eastAsia="ja-JP"/>
    </w:rPr>
  </w:style>
  <w:style w:type="paragraph" w:customStyle="1" w:styleId="FigureCaptionAuto">
    <w:name w:val="*Figure Caption Auto#"/>
    <w:basedOn w:val="Normal"/>
    <w:next w:val="Normal"/>
    <w:link w:val="FigureCaptionAutoChar"/>
    <w:rsid w:val="00002DDA"/>
    <w:pPr>
      <w:keepNext/>
      <w:numPr>
        <w:numId w:val="15"/>
      </w:numPr>
      <w:spacing w:before="0" w:after="120" w:line="240" w:lineRule="auto"/>
    </w:pPr>
    <w:rPr>
      <w:rFonts w:asciiTheme="minorHAnsi" w:eastAsia="PMingLiU" w:hAnsiTheme="minorHAnsi" w:cs="Times New Roman"/>
      <w:b/>
      <w:sz w:val="22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02DDA"/>
    <w:rPr>
      <w:color w:val="605E5C"/>
      <w:shd w:val="clear" w:color="auto" w:fill="E1DFDD"/>
    </w:rPr>
  </w:style>
  <w:style w:type="character" w:customStyle="1" w:styleId="BodyTextZchn">
    <w:name w:val="*Body Text Zchn"/>
    <w:basedOn w:val="DefaultParagraphFont"/>
    <w:link w:val="BodyText0"/>
    <w:locked/>
    <w:rsid w:val="00A7116F"/>
    <w:rPr>
      <w:rFonts w:ascii="Arial" w:hAnsi="Arial" w:cs="Arial"/>
      <w:color w:val="000000"/>
      <w:sz w:val="22"/>
    </w:rPr>
  </w:style>
  <w:style w:type="paragraph" w:customStyle="1" w:styleId="BodyText0">
    <w:name w:val="*Body Text"/>
    <w:link w:val="BodyTextZchn"/>
    <w:qFormat/>
    <w:rsid w:val="00A7116F"/>
    <w:pPr>
      <w:spacing w:after="120"/>
    </w:pPr>
    <w:rPr>
      <w:rFonts w:ascii="Arial" w:hAnsi="Arial" w:cs="Arial"/>
      <w:color w:val="000000"/>
      <w:sz w:val="22"/>
    </w:rPr>
  </w:style>
  <w:style w:type="paragraph" w:customStyle="1" w:styleId="Header1">
    <w:name w:val="Header 1"/>
    <w:basedOn w:val="Heading1"/>
    <w:next w:val="NormalText"/>
    <w:autoRedefine/>
    <w:qFormat/>
    <w:rsid w:val="004B5C7F"/>
    <w:pPr>
      <w:numPr>
        <w:numId w:val="16"/>
      </w:numPr>
      <w:tabs>
        <w:tab w:val="num" w:pos="142"/>
      </w:tabs>
      <w:spacing w:before="0" w:line="240" w:lineRule="auto"/>
      <w:ind w:left="142" w:hanging="142"/>
    </w:pPr>
    <w:rPr>
      <w:rFonts w:ascii="Arial" w:eastAsia="Times New Roman" w:hAnsi="Arial" w:cs="Arial"/>
      <w:smallCaps w:val="0"/>
      <w:color w:val="DEB408"/>
      <w:kern w:val="0"/>
      <w:lang w:val="en-GB" w:eastAsia="en-US"/>
    </w:rPr>
  </w:style>
  <w:style w:type="paragraph" w:customStyle="1" w:styleId="Header2">
    <w:name w:val="Header 2"/>
    <w:basedOn w:val="Heading2"/>
    <w:next w:val="NormalText"/>
    <w:link w:val="Header2Char1"/>
    <w:autoRedefine/>
    <w:qFormat/>
    <w:rsid w:val="004B5C7F"/>
    <w:pPr>
      <w:numPr>
        <w:ilvl w:val="1"/>
        <w:numId w:val="16"/>
      </w:numPr>
      <w:spacing w:line="240" w:lineRule="auto"/>
      <w:jc w:val="both"/>
    </w:pPr>
    <w:rPr>
      <w:rFonts w:eastAsia="Times New Roman" w:cs="Times New Roman"/>
      <w:b w:val="0"/>
      <w:color w:val="A6A6A6"/>
      <w:sz w:val="24"/>
      <w:lang w:val="en-GB" w:eastAsia="en-US"/>
    </w:rPr>
  </w:style>
  <w:style w:type="paragraph" w:customStyle="1" w:styleId="Header3">
    <w:name w:val="Header 3"/>
    <w:basedOn w:val="Heading3"/>
    <w:next w:val="NormalText"/>
    <w:link w:val="Header3Char"/>
    <w:autoRedefine/>
    <w:qFormat/>
    <w:rsid w:val="004B5C7F"/>
    <w:pPr>
      <w:keepLines/>
      <w:numPr>
        <w:ilvl w:val="2"/>
        <w:numId w:val="16"/>
      </w:numPr>
      <w:spacing w:before="240" w:after="200" w:line="240" w:lineRule="auto"/>
      <w:jc w:val="both"/>
    </w:pPr>
    <w:rPr>
      <w:rFonts w:eastAsia="Times New Roman"/>
      <w:b w:val="0"/>
      <w:bCs/>
      <w:color w:val="A6A6A6"/>
      <w:sz w:val="24"/>
      <w:szCs w:val="22"/>
      <w:lang w:val="en-GB" w:eastAsia="en-US"/>
    </w:rPr>
  </w:style>
  <w:style w:type="paragraph" w:customStyle="1" w:styleId="NormalText">
    <w:name w:val="Normal Text"/>
    <w:basedOn w:val="Normal"/>
    <w:link w:val="NormalTextChar"/>
    <w:qFormat/>
    <w:rsid w:val="004B5C7F"/>
    <w:pPr>
      <w:spacing w:before="0" w:after="200" w:line="240" w:lineRule="auto"/>
      <w:ind w:left="144"/>
      <w:jc w:val="both"/>
    </w:pPr>
    <w:rPr>
      <w:rFonts w:eastAsia="Calibri" w:cs="Times New Roman"/>
      <w:szCs w:val="22"/>
      <w:lang w:val="en-GB" w:eastAsia="en-US"/>
    </w:rPr>
  </w:style>
  <w:style w:type="character" w:customStyle="1" w:styleId="Header2Char1">
    <w:name w:val="Header 2 Char1"/>
    <w:link w:val="Header2"/>
    <w:rsid w:val="004B5C7F"/>
    <w:rPr>
      <w:rFonts w:ascii="Arial" w:hAnsi="Arial"/>
      <w:bCs/>
      <w:color w:val="A6A6A6"/>
      <w:sz w:val="24"/>
      <w:szCs w:val="28"/>
      <w:lang w:val="en-GB"/>
    </w:rPr>
  </w:style>
  <w:style w:type="character" w:customStyle="1" w:styleId="Header3Char">
    <w:name w:val="Header 3 Char"/>
    <w:link w:val="Header3"/>
    <w:rsid w:val="004B5C7F"/>
    <w:rPr>
      <w:rFonts w:ascii="Arial" w:hAnsi="Arial" w:cs="Arial"/>
      <w:bCs/>
      <w:color w:val="A6A6A6"/>
      <w:sz w:val="24"/>
      <w:szCs w:val="22"/>
      <w:lang w:val="en-GB"/>
    </w:rPr>
  </w:style>
  <w:style w:type="character" w:customStyle="1" w:styleId="NormalTextChar">
    <w:name w:val="Normal Text Char"/>
    <w:link w:val="NormalText"/>
    <w:rsid w:val="004B5C7F"/>
    <w:rPr>
      <w:rFonts w:ascii="Arial" w:eastAsia="Calibri" w:hAnsi="Arial"/>
      <w:szCs w:val="22"/>
      <w:lang w:val="en-GB"/>
    </w:rPr>
  </w:style>
  <w:style w:type="paragraph" w:customStyle="1" w:styleId="Header4">
    <w:name w:val="Header 4"/>
    <w:basedOn w:val="Heading4"/>
    <w:next w:val="NormalText"/>
    <w:autoRedefine/>
    <w:qFormat/>
    <w:rsid w:val="004B5C7F"/>
    <w:pPr>
      <w:keepLines/>
      <w:numPr>
        <w:ilvl w:val="3"/>
        <w:numId w:val="16"/>
      </w:numPr>
      <w:spacing w:before="0" w:after="200" w:line="240" w:lineRule="auto"/>
      <w:jc w:val="both"/>
    </w:pPr>
    <w:rPr>
      <w:rFonts w:eastAsia="Times New Roman" w:cs="Times New Roman"/>
      <w:b w:val="0"/>
      <w:i w:val="0"/>
      <w:color w:val="A6A6A6"/>
      <w:sz w:val="20"/>
      <w:szCs w:val="22"/>
      <w:lang w:val="en-GB" w:eastAsia="en-US"/>
    </w:rPr>
  </w:style>
  <w:style w:type="paragraph" w:customStyle="1" w:styleId="table2">
    <w:name w:val="table2"/>
    <w:basedOn w:val="Normal"/>
    <w:rsid w:val="004B5C7F"/>
    <w:pPr>
      <w:spacing w:before="60" w:line="240" w:lineRule="auto"/>
      <w:ind w:left="0"/>
      <w:contextualSpacing/>
      <w:jc w:val="both"/>
    </w:pPr>
    <w:rPr>
      <w:rFonts w:ascii="Times New Roman" w:eastAsia="Times New Roman" w:hAnsi="Times New Roman" w:cs="Times New Roman"/>
      <w:b/>
      <w:sz w:val="22"/>
      <w:lang w:val="en-US" w:eastAsia="en-US"/>
    </w:rPr>
  </w:style>
  <w:style w:type="table" w:customStyle="1" w:styleId="PlainTable21">
    <w:name w:val="Plain Table 21"/>
    <w:basedOn w:val="TableNormal"/>
    <w:next w:val="PlainTable2"/>
    <w:uiPriority w:val="42"/>
    <w:rsid w:val="00B16E59"/>
    <w:rPr>
      <w:rFonts w:asciiTheme="minorHAnsi" w:eastAsia="SimSun" w:hAnsiTheme="minorHAnsi" w:cstheme="minorBidi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B16E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Date100">
    <w:name w:val="Date100"/>
    <w:basedOn w:val="Normal"/>
    <w:rsid w:val="00BE01E2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Date1000">
    <w:name w:val="Date1000"/>
    <w:basedOn w:val="Normal"/>
    <w:rsid w:val="006937EC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Date10000">
    <w:name w:val="Date10000"/>
    <w:basedOn w:val="Normal"/>
    <w:rsid w:val="009C0CC6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Date100000">
    <w:name w:val="Date100000"/>
    <w:basedOn w:val="Normal"/>
    <w:rsid w:val="00E533D4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Date1000000">
    <w:name w:val="Date1000000"/>
    <w:basedOn w:val="Normal"/>
    <w:rsid w:val="00517599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paragraph" w:customStyle="1" w:styleId="Date10000000">
    <w:name w:val="Date10000000"/>
    <w:basedOn w:val="Normal"/>
    <w:rsid w:val="00911BA6"/>
    <w:pPr>
      <w:spacing w:before="135" w:after="0" w:line="336" w:lineRule="auto"/>
      <w:ind w:left="0"/>
    </w:pPr>
    <w:rPr>
      <w:rFonts w:ascii="Verdana" w:eastAsia="Times New Roman" w:hAnsi="Verdana" w:cs="Times New Roman"/>
      <w:color w:val="666666"/>
      <w:sz w:val="16"/>
      <w:szCs w:val="16"/>
      <w:lang w:val="en-US" w:eastAsia="en-US"/>
    </w:rPr>
  </w:style>
  <w:style w:type="table" w:styleId="GridTable2-Accent1">
    <w:name w:val="Grid Table 2 Accent 1"/>
    <w:basedOn w:val="TableNormal"/>
    <w:uiPriority w:val="47"/>
    <w:rsid w:val="00C45BA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H3Text">
    <w:name w:val="H3 Text"/>
    <w:basedOn w:val="Normal"/>
    <w:rsid w:val="00F02698"/>
    <w:pPr>
      <w:tabs>
        <w:tab w:val="left" w:pos="1600"/>
      </w:tabs>
      <w:spacing w:before="0" w:after="80" w:line="240" w:lineRule="auto"/>
      <w:ind w:left="1440"/>
    </w:pPr>
    <w:rPr>
      <w:rFonts w:eastAsia="Times New Roman" w:cs="Times New Roman"/>
      <w:sz w:val="22"/>
      <w:szCs w:val="24"/>
      <w:lang w:val="en-US" w:eastAsia="en-US"/>
    </w:rPr>
  </w:style>
  <w:style w:type="paragraph" w:customStyle="1" w:styleId="H3ListBullet1">
    <w:name w:val="H3 List Bullet 1"/>
    <w:rsid w:val="00F02698"/>
    <w:pPr>
      <w:tabs>
        <w:tab w:val="num" w:pos="1150"/>
      </w:tabs>
      <w:spacing w:after="100"/>
      <w:ind w:left="1150" w:hanging="150"/>
    </w:pPr>
    <w:rPr>
      <w:rFonts w:ascii="Arial" w:hAnsi="Arial"/>
      <w:sz w:val="22"/>
      <w:szCs w:val="22"/>
    </w:rPr>
  </w:style>
  <w:style w:type="table" w:customStyle="1" w:styleId="ListTable3-Accent31">
    <w:name w:val="List Table 3 - Accent 31"/>
    <w:basedOn w:val="TableNormal"/>
    <w:next w:val="ListTable3-Accent3"/>
    <w:uiPriority w:val="48"/>
    <w:rsid w:val="00ED7B4E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D7B4E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-Accent32">
    <w:name w:val="List Table 3 - Accent 32"/>
    <w:basedOn w:val="TableNormal"/>
    <w:next w:val="ListTable3-Accent3"/>
    <w:uiPriority w:val="48"/>
    <w:rsid w:val="004A3E8F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ListTable3-Accent33">
    <w:name w:val="List Table 3 - Accent 33"/>
    <w:basedOn w:val="TableNormal"/>
    <w:next w:val="ListTable3-Accent3"/>
    <w:uiPriority w:val="48"/>
    <w:rsid w:val="00166B21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ListTable3-Accent34">
    <w:name w:val="List Table 3 - Accent 34"/>
    <w:basedOn w:val="TableNormal"/>
    <w:next w:val="ListTable3-Accent3"/>
    <w:uiPriority w:val="48"/>
    <w:rsid w:val="00B94011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ListTable3-Accent35">
    <w:name w:val="List Table 3 - Accent 35"/>
    <w:basedOn w:val="TableNormal"/>
    <w:next w:val="ListTable3-Accent3"/>
    <w:uiPriority w:val="48"/>
    <w:rsid w:val="003555CD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ListTable3-Accent36">
    <w:name w:val="List Table 3 - Accent 36"/>
    <w:basedOn w:val="TableNormal"/>
    <w:next w:val="ListTable3-Accent3"/>
    <w:uiPriority w:val="48"/>
    <w:rsid w:val="008F02C3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ListTable3-Accent37">
    <w:name w:val="List Table 3 - Accent 37"/>
    <w:basedOn w:val="TableNormal"/>
    <w:next w:val="ListTable3-Accent3"/>
    <w:uiPriority w:val="48"/>
    <w:rsid w:val="003A4F47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table" w:customStyle="1" w:styleId="ListTable3-Accent38">
    <w:name w:val="List Table 3 - Accent 38"/>
    <w:basedOn w:val="TableNormal"/>
    <w:next w:val="ListTable3-Accent3"/>
    <w:uiPriority w:val="48"/>
    <w:rsid w:val="00911AAD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character" w:customStyle="1" w:styleId="FigureCaptionAutoChar">
    <w:name w:val="*Figure Caption Auto# Char"/>
    <w:basedOn w:val="DefaultParagraphFont"/>
    <w:link w:val="FigureCaptionAuto"/>
    <w:rsid w:val="00FF114F"/>
    <w:rPr>
      <w:rFonts w:asciiTheme="minorHAnsi" w:eastAsia="PMingLiU" w:hAnsiTheme="minorHAnsi"/>
      <w:b/>
      <w:sz w:val="22"/>
      <w:szCs w:val="18"/>
    </w:rPr>
  </w:style>
  <w:style w:type="paragraph" w:customStyle="1" w:styleId="keepwithnext">
    <w:name w:val="keepwithnext"/>
    <w:basedOn w:val="Normal"/>
    <w:rsid w:val="0094711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ListTable3-Accent2">
    <w:name w:val="List Table 3 Accent 2"/>
    <w:basedOn w:val="TableNormal"/>
    <w:uiPriority w:val="48"/>
    <w:rsid w:val="00041E4B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035A9A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pf0">
    <w:name w:val="pf0"/>
    <w:basedOn w:val="Normal"/>
    <w:rsid w:val="00AA3C78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cf01">
    <w:name w:val="cf01"/>
    <w:basedOn w:val="DefaultParagraphFont"/>
    <w:rsid w:val="00AA3C78"/>
    <w:rPr>
      <w:rFonts w:ascii="Segoe UI" w:hAnsi="Segoe UI" w:cs="Segoe UI" w:hint="default"/>
      <w:color w:val="262626"/>
      <w:sz w:val="18"/>
      <w:szCs w:val="18"/>
    </w:rPr>
  </w:style>
  <w:style w:type="character" w:customStyle="1" w:styleId="cf11">
    <w:name w:val="cf11"/>
    <w:basedOn w:val="DefaultParagraphFont"/>
    <w:rsid w:val="00AA3C78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51479B"/>
    <w:rPr>
      <w:rFonts w:ascii="Arial" w:eastAsia="Arial" w:hAnsi="Arial" w:cs="Arial"/>
      <w:lang w:val="en-AU" w:eastAsia="ja-JP"/>
    </w:rPr>
  </w:style>
  <w:style w:type="character" w:customStyle="1" w:styleId="cf21">
    <w:name w:val="cf21"/>
    <w:basedOn w:val="DefaultParagraphFont"/>
    <w:rsid w:val="00F93331"/>
    <w:rPr>
      <w:rFonts w:ascii="Segoe UI" w:hAnsi="Segoe UI" w:cs="Segoe UI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535">
              <w:marLeft w:val="0"/>
              <w:marRight w:val="0"/>
              <w:marTop w:val="4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90">
              <w:marLeft w:val="0"/>
              <w:marRight w:val="0"/>
              <w:marTop w:val="4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4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0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8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4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4.emf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Visio_Drawing1.vsdx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header" Target="header1.xml"/><Relationship Id="rId27" Type="http://schemas.openxmlformats.org/officeDocument/2006/relationships/theme" Target="theme/theme1.xml"/><Relationship Id="rIdFirstHeader" Type="http://schemas.openxmlformats.org/officeDocument/2006/relationships/header" Target="headerFirs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@%20Work\Templates\documentbas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9487C5B9B06C4AB9F61EA58518E385" ma:contentTypeVersion="17" ma:contentTypeDescription="Create a new document." ma:contentTypeScope="" ma:versionID="5cffe97d6c8c640e9f4e4a7803d55cfd">
  <xsd:schema xmlns:xsd="http://www.w3.org/2001/XMLSchema" xmlns:xs="http://www.w3.org/2001/XMLSchema" xmlns:p="http://schemas.microsoft.com/office/2006/metadata/properties" xmlns:ns2="163f0d4f-3ba0-410d-a615-847e52291b99" xmlns:ns3="f8bca5fb-bf22-4527-a70d-03b2a34a2438" targetNamespace="http://schemas.microsoft.com/office/2006/metadata/properties" ma:root="true" ma:fieldsID="a5542303d2e36d13ab215c4ae16890d8" ns2:_="" ns3:_="">
    <xsd:import namespace="163f0d4f-3ba0-410d-a615-847e52291b99"/>
    <xsd:import namespace="f8bca5fb-bf22-4527-a70d-03b2a34a2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f0d4f-3ba0-410d-a615-847e52291b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7a9d381-b6e7-4720-af18-c5110be8aa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bca5fb-bf22-4527-a70d-03b2a34a243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f94ae35-d907-4aa1-87de-4e66746c6872}" ma:internalName="TaxCatchAll" ma:showField="CatchAllData" ma:web="f8bca5fb-bf22-4527-a70d-03b2a34a2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bca5fb-bf22-4527-a70d-03b2a34a2438" xsi:nil="true"/>
    <lcf76f155ced4ddcb4097134ff3c332f xmlns="163f0d4f-3ba0-410d-a615-847e52291b9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22530-47B4-4D2E-8C9A-B4F8C346B9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f0d4f-3ba0-410d-a615-847e52291b99"/>
    <ds:schemaRef ds:uri="f8bca5fb-bf22-4527-a70d-03b2a34a2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C3CC93-601D-4304-8F90-FF4982BF7CEC}">
  <ds:schemaRefs>
    <ds:schemaRef ds:uri="http://schemas.microsoft.com/office/2006/metadata/properties"/>
    <ds:schemaRef ds:uri="http://schemas.microsoft.com/office/infopath/2007/PartnerControls"/>
    <ds:schemaRef ds:uri="f8bca5fb-bf22-4527-a70d-03b2a34a2438"/>
    <ds:schemaRef ds:uri="163f0d4f-3ba0-410d-a615-847e52291b99"/>
  </ds:schemaRefs>
</ds:datastoreItem>
</file>

<file path=customXml/itemProps3.xml><?xml version="1.0" encoding="utf-8"?>
<ds:datastoreItem xmlns:ds="http://schemas.openxmlformats.org/officeDocument/2006/customXml" ds:itemID="{411FAC99-90E1-4188-9B54-9E87486C02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5FE4CA-374F-422A-8334-F9B62E5A8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documentbase.dot</Template>
  <TotalTime>5</TotalTime>
  <Pages>24</Pages>
  <Words>5935</Words>
  <Characters>33832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Verto Wave</Company>
  <LinksUpToDate>false</LinksUpToDate>
  <CharactersWithSpaces>39688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A.Moneim</dc:creator>
  <cp:keywords/>
  <dc:description/>
  <cp:lastModifiedBy>Hatem Abou-Ashour</cp:lastModifiedBy>
  <cp:revision>3</cp:revision>
  <cp:lastPrinted>2024-10-31T13:57:00Z</cp:lastPrinted>
  <dcterms:created xsi:type="dcterms:W3CDTF">2024-11-03T10:52:00Z</dcterms:created>
  <dcterms:modified xsi:type="dcterms:W3CDTF">2024-11-03T10:57:00Z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National Bank of Egypt</vt:lpwstr>
  </property>
  <property fmtid="{D5CDD505-2E9C-101B-9397-08002B2CF9AE}" pid="3" name="Version">
    <vt:lpwstr>1.0</vt:lpwstr>
  </property>
  <property fmtid="{D5CDD505-2E9C-101B-9397-08002B2CF9AE}" pid="4" name="AuthorEmail">
    <vt:lpwstr>Hazem_Abdelmoneim@omsme.com</vt:lpwstr>
  </property>
  <property fmtid="{D5CDD505-2E9C-101B-9397-08002B2CF9AE}" pid="5" name="AuthorPosition">
    <vt:lpwstr>Senior Consultant</vt:lpwstr>
  </property>
  <property fmtid="{D5CDD505-2E9C-101B-9397-08002B2CF9AE}" pid="6" name="DocType">
    <vt:lpwstr> </vt:lpwstr>
  </property>
  <property fmtid="{D5CDD505-2E9C-101B-9397-08002B2CF9AE}" pid="7" name="Status">
    <vt:lpwstr>Final</vt:lpwstr>
  </property>
  <property fmtid="{D5CDD505-2E9C-101B-9397-08002B2CF9AE}" pid="8" name="ContentTypeId">
    <vt:lpwstr>0x010100E49487C5B9B06C4AB9F61EA58518E385</vt:lpwstr>
  </property>
  <property fmtid="{D5CDD505-2E9C-101B-9397-08002B2CF9AE}" pid="9" name="MediaServiceImageTags">
    <vt:lpwstr/>
  </property>
</Properties>
</file>